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64878" w14:textId="77777777" w:rsidR="001340D0" w:rsidRPr="0087790B" w:rsidRDefault="00A36103">
      <w:pPr>
        <w:rPr>
          <w:i/>
          <w:iCs/>
          <w:color w:val="FF0000"/>
          <w:spacing w:val="5"/>
          <w:sz w:val="24"/>
          <w:szCs w:val="24"/>
        </w:rPr>
      </w:pPr>
      <w:sdt>
        <w:sdtPr>
          <w:rPr>
            <w:i/>
            <w:iCs/>
            <w:smallCaps/>
            <w:color w:val="FF0000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CE132A" w:rsidRPr="0087790B">
            <w:rPr>
              <w:i/>
              <w:iCs/>
              <w:smallCaps/>
              <w:noProof/>
              <w:color w:val="FF0000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53F03D7B" wp14:editId="427383CE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up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A1E09E0" id="Gruppo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fe8637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fe8637 [3204]" strokecolor="#fe8637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fe8637 [3204]" strokecolor="#fe8637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CE132A" w:rsidRPr="0087790B">
            <w:rPr>
              <w:i/>
              <w:iCs/>
              <w:smallCaps/>
              <w:noProof/>
              <w:color w:val="FF0000"/>
              <w:spacing w:val="5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0" allowOverlap="1" wp14:anchorId="649453CB" wp14:editId="295F8A69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ttango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CECDC1" w14:textId="77777777" w:rsidR="00862AFE" w:rsidRPr="007F22F0" w:rsidRDefault="00A36103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  <w:lang w:val="en-GB"/>
                                    </w:rPr>
                                    <w:alias w:val="Titolo"/>
                                    <w:id w:val="83737007"/>
                                    <w:placeholder>
                                      <w:docPart w:val="B4CF79981AB7442597083BF9C2DAAF78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62AFE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  <w:lang w:val="en-GB"/>
                                      </w:rPr>
                                      <w:t>ES</w:t>
                                    </w:r>
                                    <w:r w:rsidR="00862AFE" w:rsidRPr="007F22F0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  <w:lang w:val="en-GB"/>
                                      </w:rPr>
                                      <w:t>peechPy</w:t>
                                    </w:r>
                                  </w:sdtContent>
                                </w:sdt>
                              </w:p>
                              <w:p w14:paraId="70B84997" w14:textId="77777777" w:rsidR="00862AFE" w:rsidRPr="007F22F0" w:rsidRDefault="00A36103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244583" w:themeColor="accent2" w:themeShade="80"/>
                                      <w:sz w:val="28"/>
                                      <w:szCs w:val="28"/>
                                      <w:lang w:val="en-GB"/>
                                    </w:rPr>
                                    <w:alias w:val="Sottotitolo"/>
                                    <w:id w:val="83737009"/>
                                    <w:placeholder>
                                      <w:docPart w:val="4C3DE2B63C3E4AC0BE6D74DE787E1779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62AFE">
                                      <w:rPr>
                                        <w:i/>
                                        <w:iCs/>
                                        <w:color w:val="244583" w:themeColor="accent2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>An audio emotion recognition system</w:t>
                                    </w:r>
                                  </w:sdtContent>
                                </w:sdt>
                              </w:p>
                              <w:p w14:paraId="68EC15F2" w14:textId="77777777" w:rsidR="00862AFE" w:rsidRPr="007F22F0" w:rsidRDefault="00862AFE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</w:p>
                              <w:p w14:paraId="4412DAED" w14:textId="09A1CFE9" w:rsidR="00862AFE" w:rsidRPr="007F22F0" w:rsidRDefault="00862AFE">
                                <w:r>
                                  <w:t xml:space="preserve">ESpeechPy è un sistema basato su un’agente intelligente che reagisce alle emozioni di una persona dopo averne ascoltato la voce.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649453CB" id="Rettangolo 89" o:spid="_x0000_s1026" style="position:absolute;margin-left:0;margin-top:0;width:367.2pt;height:395.9pt;z-index:25167257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" o:allowincell="f" filled="f" stroked="f">
                    <v:textbox>
                      <w:txbxContent>
                        <w:p w14:paraId="38CECDC1" w14:textId="77777777" w:rsidR="00862AFE" w:rsidRPr="007F22F0" w:rsidRDefault="00862AFE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  <w:lang w:val="en-GB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  <w:lang w:val="en-GB"/>
                              </w:rPr>
                              <w:alias w:val="Titolo"/>
                              <w:id w:val="83737007"/>
                              <w:placeholder>
                                <w:docPart w:val="B4CF79981AB7442597083BF9C2DAAF78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  <w:lang w:val="en-GB"/>
                                </w:rPr>
                                <w:t>ES</w:t>
                              </w:r>
                              <w:r w:rsidRPr="007F22F0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  <w:lang w:val="en-GB"/>
                                </w:rPr>
                                <w:t>peechPy</w:t>
                              </w:r>
                            </w:sdtContent>
                          </w:sdt>
                        </w:p>
                        <w:p w14:paraId="70B84997" w14:textId="77777777" w:rsidR="00862AFE" w:rsidRPr="007F22F0" w:rsidRDefault="00862AFE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  <w:lang w:val="en-GB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  <w:lang w:val="en-GB"/>
                              </w:rPr>
                              <w:alias w:val="Sottotitolo"/>
                              <w:id w:val="83737009"/>
                              <w:placeholder>
                                <w:docPart w:val="4C3DE2B63C3E4AC0BE6D74DE787E1779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  <w:lang w:val="en-GB"/>
                                </w:rPr>
                                <w:t>An audio emotion recognition system</w:t>
                              </w:r>
                            </w:sdtContent>
                          </w:sdt>
                        </w:p>
                        <w:p w14:paraId="68EC15F2" w14:textId="77777777" w:rsidR="00862AFE" w:rsidRPr="007F22F0" w:rsidRDefault="00862AFE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  <w:lang w:val="en-GB"/>
                            </w:rPr>
                          </w:pPr>
                        </w:p>
                        <w:p w14:paraId="4412DAED" w14:textId="09A1CFE9" w:rsidR="00862AFE" w:rsidRPr="007F22F0" w:rsidRDefault="00862AFE">
                          <w:r>
                            <w:t xml:space="preserve">ESpeechPy è un sistema basato su un’agente intelligente che reagisce alle emozioni di una persona dopo averne ascoltato la voce. 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CE132A" w:rsidRPr="0087790B">
            <w:rPr>
              <w:rFonts w:ascii="Century Schoolbook" w:hAnsi="Century Schoolbook"/>
              <w:i/>
              <w:iCs/>
              <w:smallCaps/>
              <w:noProof/>
              <w:color w:val="FF0000"/>
              <w:spacing w:val="5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0" allowOverlap="1" wp14:anchorId="514D94B1" wp14:editId="284E2D22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ttango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CB564D" w14:textId="77777777" w:rsidR="00862AFE" w:rsidRDefault="00A36103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18"/>
                                      <w:szCs w:val="18"/>
                                    </w:rPr>
                                    <w:alias w:val="Autore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862AFE" w:rsidRPr="00C43EAC">
                                      <w:rPr>
                                        <w:color w:val="E65B01" w:themeColor="accent1" w:themeShade="BF"/>
                                        <w:sz w:val="18"/>
                                        <w:szCs w:val="18"/>
                                      </w:rPr>
                                      <w:t>M. Metta, P. Sangermano, C. Pace, G. Semeraro, M. Mariano, N. Nargiso</w:t>
                                    </w:r>
                                  </w:sdtContent>
                                </w:sdt>
                              </w:p>
                              <w:p w14:paraId="6CBA899C" w14:textId="31154994" w:rsidR="00862AFE" w:rsidRDefault="00A36103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Data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6-07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62AFE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07/06/2019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14D94B1" id="Rettangolo 54" o:spid="_x0000_s1027" style="position:absolute;margin-left:0;margin-top:0;width:367pt;height:64.2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" o:allowincell="f" stroked="f">
                    <v:textbox>
                      <w:txbxContent>
                        <w:p w14:paraId="2DCB564D" w14:textId="77777777" w:rsidR="00862AFE" w:rsidRDefault="00862AFE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18"/>
                                <w:szCs w:val="18"/>
                              </w:rPr>
                              <w:alias w:val="Autore"/>
                              <w:id w:val="280430085"/>
                              <w:text/>
                            </w:sdtPr>
                            <w:sdtContent>
                              <w:r w:rsidRPr="00C43EAC">
                                <w:rPr>
                                  <w:color w:val="E65B01" w:themeColor="accent1" w:themeShade="BF"/>
                                  <w:sz w:val="18"/>
                                  <w:szCs w:val="18"/>
                                </w:rPr>
                                <w:t>M. Metta, P. Sangermano, C. Pace, G. Semeraro, M. Mariano, N. Nargiso</w:t>
                              </w:r>
                            </w:sdtContent>
                          </w:sdt>
                        </w:p>
                        <w:p w14:paraId="6CBA899C" w14:textId="31154994" w:rsidR="00862AFE" w:rsidRDefault="00862AFE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Data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6-07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07/06/2019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CE132A" w:rsidRPr="0087790B">
            <w:rPr>
              <w:i/>
              <w:iCs/>
              <w:smallCaps/>
              <w:color w:val="FF0000"/>
              <w:spacing w:val="5"/>
              <w:sz w:val="24"/>
              <w:szCs w:val="24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414751" w:themeColor="text2" w:themeShade="BF"/>
          <w:sz w:val="20"/>
          <w:szCs w:val="20"/>
          <w:lang w:eastAsia="it-IT"/>
        </w:rPr>
        <w:id w:val="20963528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6E72E" w14:textId="7CAD137F" w:rsidR="00245785" w:rsidRDefault="00ED0DFB">
          <w:pPr>
            <w:pStyle w:val="Titolosommario"/>
          </w:pPr>
          <w:r>
            <w:t>INDICE</w:t>
          </w:r>
          <w:bookmarkStart w:id="0" w:name="_GoBack"/>
          <w:bookmarkEnd w:id="0"/>
        </w:p>
        <w:p w14:paraId="4786AE31" w14:textId="1CDE0EEC" w:rsidR="00862AFE" w:rsidRDefault="00245785">
          <w:pPr>
            <w:pStyle w:val="Sommario1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22550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1.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noProof/>
                <w:spacing w:val="10"/>
              </w:rPr>
              <w:t>INTRODUZIONE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_Toc10722550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2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14D56937" w14:textId="4591B4FF" w:rsidR="00862AFE" w:rsidRDefault="00A36103">
          <w:pPr>
            <w:pStyle w:val="Sommario1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hyperlink w:anchor="_Toc10722551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1.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OBIETTIVI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_Toc10722551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3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5A322D88" w14:textId="10A6635B" w:rsidR="00862AFE" w:rsidRDefault="00A36103">
          <w:pPr>
            <w:pStyle w:val="Sommario1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hyperlink w:anchor="_Toc10722552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2.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DOCUMENTAZIONE TECNICA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_Toc10722552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3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5209B058" w14:textId="226272C2" w:rsidR="00862AFE" w:rsidRDefault="00A36103">
          <w:pPr>
            <w:pStyle w:val="Sommario2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hyperlink w:anchor="_Toc10722553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a.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SPECIFICHE DEL PC (esempio di architettura)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_Toc10722553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3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58BEF60F" w14:textId="6ADD351C" w:rsidR="00862AFE" w:rsidRDefault="00A36103">
          <w:pPr>
            <w:pStyle w:val="Sommario2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hyperlink w:anchor="_Toc10722554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b.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DATASET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_Toc10722554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4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30F29257" w14:textId="3C37CE01" w:rsidR="00862AFE" w:rsidRDefault="00A36103">
          <w:pPr>
            <w:pStyle w:val="Sommario2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hyperlink w:anchor="_Toc10722555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c.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LINGUAGGIO E LIBRERIE UTILIZZATE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_Toc10722555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4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64E4D4DE" w14:textId="0A807162" w:rsidR="00862AFE" w:rsidRDefault="00A36103">
          <w:pPr>
            <w:pStyle w:val="Sommario2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hyperlink w:anchor="_Toc10722556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d.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CLASSIFICATORE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_Toc10722556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4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39C72A81" w14:textId="680E4903" w:rsidR="00862AFE" w:rsidRDefault="00A36103">
          <w:pPr>
            <w:pStyle w:val="Sommario3"/>
            <w:tabs>
              <w:tab w:val="left" w:pos="880"/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10722557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i.</w:t>
            </w:r>
            <w:r w:rsidR="00862AFE"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STUDIO SULLE FEATURE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_Toc10722557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8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28B6793F" w14:textId="1F15E160" w:rsidR="00862AFE" w:rsidRDefault="00A36103">
          <w:pPr>
            <w:pStyle w:val="Sommario2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hyperlink w:anchor="_Toc10722558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e.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AGENTE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_Toc10722558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12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7B562C51" w14:textId="6A9F116A" w:rsidR="00862AFE" w:rsidRDefault="00A36103">
          <w:pPr>
            <w:pStyle w:val="Sommario2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hyperlink w:anchor="_Toc10722559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f.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MODULI UTILITY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_Toc10722559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12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33EF15BD" w14:textId="0E9BC4BB" w:rsidR="00862AFE" w:rsidRDefault="00A36103">
          <w:pPr>
            <w:pStyle w:val="Sommario1"/>
            <w:tabs>
              <w:tab w:val="left" w:pos="660"/>
              <w:tab w:val="right" w:leader="dot" w:pos="8395"/>
            </w:tabs>
            <w:rPr>
              <w:noProof/>
              <w:szCs w:val="22"/>
              <w:lang w:eastAsia="it-IT"/>
            </w:rPr>
          </w:pPr>
          <w:hyperlink w:anchor="_Toc10722560" w:history="1"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3.</w:t>
            </w:r>
            <w:r w:rsidR="00862AFE">
              <w:rPr>
                <w:noProof/>
                <w:szCs w:val="22"/>
                <w:lang w:eastAsia="it-IT"/>
              </w:rPr>
              <w:tab/>
            </w:r>
            <w:r w:rsidR="00862AFE" w:rsidRPr="0083525A">
              <w:rPr>
                <w:rStyle w:val="Collegamentoipertestuale"/>
                <w:rFonts w:cs="Times New Roman"/>
                <w:smallCaps/>
                <w:noProof/>
                <w:spacing w:val="10"/>
              </w:rPr>
              <w:t>UNO SGUARDO AL SISTEMA</w:t>
            </w:r>
            <w:r w:rsidR="00862AFE">
              <w:rPr>
                <w:noProof/>
                <w:webHidden/>
              </w:rPr>
              <w:tab/>
            </w:r>
            <w:r w:rsidR="00862AFE">
              <w:rPr>
                <w:noProof/>
                <w:webHidden/>
              </w:rPr>
              <w:fldChar w:fldCharType="begin"/>
            </w:r>
            <w:r w:rsidR="00862AFE">
              <w:rPr>
                <w:noProof/>
                <w:webHidden/>
              </w:rPr>
              <w:instrText xml:space="preserve"> PAGEREF _Toc10722560 \h </w:instrText>
            </w:r>
            <w:r w:rsidR="00862AFE">
              <w:rPr>
                <w:noProof/>
                <w:webHidden/>
              </w:rPr>
            </w:r>
            <w:r w:rsidR="00862AFE">
              <w:rPr>
                <w:noProof/>
                <w:webHidden/>
              </w:rPr>
              <w:fldChar w:fldCharType="separate"/>
            </w:r>
            <w:r w:rsidR="006A0A9E">
              <w:rPr>
                <w:noProof/>
                <w:webHidden/>
              </w:rPr>
              <w:t>14</w:t>
            </w:r>
            <w:r w:rsidR="00862AFE">
              <w:rPr>
                <w:noProof/>
                <w:webHidden/>
              </w:rPr>
              <w:fldChar w:fldCharType="end"/>
            </w:r>
          </w:hyperlink>
        </w:p>
        <w:p w14:paraId="43CC6D12" w14:textId="6E69BBA3" w:rsidR="00245785" w:rsidRDefault="00245785">
          <w:r>
            <w:rPr>
              <w:b/>
              <w:bCs/>
            </w:rPr>
            <w:fldChar w:fldCharType="end"/>
          </w:r>
        </w:p>
      </w:sdtContent>
    </w:sdt>
    <w:p w14:paraId="14812FDF" w14:textId="77777777" w:rsidR="000B3FE4" w:rsidRPr="000B3FE4" w:rsidRDefault="000B3FE4" w:rsidP="00245785">
      <w:pPr>
        <w:pStyle w:val="Sottotitolo"/>
        <w:outlineLvl w:val="0"/>
      </w:pPr>
    </w:p>
    <w:p w14:paraId="3B1639CE" w14:textId="77777777" w:rsidR="000B3FE4" w:rsidRDefault="000B3FE4">
      <w:pPr>
        <w:rPr>
          <w:color w:val="auto"/>
        </w:rPr>
      </w:pPr>
    </w:p>
    <w:p w14:paraId="5EB46BBA" w14:textId="77777777" w:rsidR="001340D0" w:rsidRDefault="001340D0" w:rsidP="000B3FE4"/>
    <w:p w14:paraId="4A959AE2" w14:textId="77777777" w:rsidR="000C6CEF" w:rsidRPr="000C6CEF" w:rsidRDefault="000C6CEF" w:rsidP="000C6CEF"/>
    <w:p w14:paraId="6863A18C" w14:textId="77777777" w:rsidR="000C6CEF" w:rsidRDefault="000C6CEF" w:rsidP="000C6CEF"/>
    <w:p w14:paraId="513962B5" w14:textId="77777777" w:rsidR="000C6CEF" w:rsidRDefault="000C6CEF" w:rsidP="000C6CEF"/>
    <w:p w14:paraId="218C9458" w14:textId="77777777" w:rsidR="000C6CEF" w:rsidRDefault="000C6CEF" w:rsidP="000C6CEF"/>
    <w:p w14:paraId="2923BE99" w14:textId="77777777" w:rsidR="000C6CEF" w:rsidRDefault="000C6CEF" w:rsidP="000C6CEF"/>
    <w:p w14:paraId="5B53CA1F" w14:textId="77777777" w:rsidR="000C6CEF" w:rsidRDefault="000C6CEF" w:rsidP="000C6CEF"/>
    <w:p w14:paraId="387DFF99" w14:textId="77777777" w:rsidR="000C6CEF" w:rsidRDefault="000C6CEF" w:rsidP="000C6CEF"/>
    <w:p w14:paraId="54C35F7B" w14:textId="77777777" w:rsidR="000C6CEF" w:rsidRDefault="000C6CEF" w:rsidP="000C6CEF"/>
    <w:p w14:paraId="6632D5C9" w14:textId="77777777" w:rsidR="000C6CEF" w:rsidRDefault="000C6CEF" w:rsidP="000C6CEF"/>
    <w:p w14:paraId="75F4D9F3" w14:textId="77777777" w:rsidR="008B2422" w:rsidRDefault="008B2422" w:rsidP="008B2422">
      <w:pPr>
        <w:ind w:left="360"/>
        <w:outlineLvl w:val="0"/>
        <w:rPr>
          <w:rStyle w:val="Titolodellibro"/>
          <w:sz w:val="28"/>
          <w:szCs w:val="28"/>
        </w:rPr>
      </w:pPr>
    </w:p>
    <w:p w14:paraId="16EF49B7" w14:textId="77777777" w:rsidR="008B2422" w:rsidRDefault="008B2422" w:rsidP="008B2422">
      <w:pPr>
        <w:ind w:left="360"/>
        <w:outlineLvl w:val="0"/>
        <w:rPr>
          <w:rStyle w:val="Titolodellibro"/>
          <w:sz w:val="28"/>
          <w:szCs w:val="28"/>
        </w:rPr>
      </w:pPr>
    </w:p>
    <w:p w14:paraId="0EF33EE1" w14:textId="77777777" w:rsidR="008B2422" w:rsidRDefault="008B2422" w:rsidP="008B2422">
      <w:pPr>
        <w:ind w:left="360"/>
        <w:outlineLvl w:val="0"/>
        <w:rPr>
          <w:rStyle w:val="Titolodellibro"/>
          <w:sz w:val="28"/>
          <w:szCs w:val="28"/>
        </w:rPr>
      </w:pPr>
    </w:p>
    <w:p w14:paraId="718768CE" w14:textId="77777777" w:rsidR="008B2422" w:rsidRDefault="008B2422" w:rsidP="008B2422">
      <w:pPr>
        <w:ind w:left="360"/>
        <w:outlineLvl w:val="0"/>
        <w:rPr>
          <w:rStyle w:val="Titolodellibro"/>
          <w:sz w:val="28"/>
          <w:szCs w:val="28"/>
        </w:rPr>
      </w:pPr>
    </w:p>
    <w:p w14:paraId="30AF76B1" w14:textId="77777777" w:rsidR="008B2422" w:rsidRDefault="008B2422" w:rsidP="008B2422">
      <w:pPr>
        <w:ind w:left="360"/>
        <w:outlineLvl w:val="0"/>
        <w:rPr>
          <w:rStyle w:val="Titolodellibro"/>
          <w:sz w:val="28"/>
          <w:szCs w:val="28"/>
        </w:rPr>
      </w:pPr>
    </w:p>
    <w:p w14:paraId="474073A2" w14:textId="5DE91344" w:rsidR="000C6CEF" w:rsidRPr="00593630" w:rsidRDefault="000C6CEF" w:rsidP="00593630">
      <w:pPr>
        <w:pStyle w:val="Paragrafoelenco"/>
        <w:numPr>
          <w:ilvl w:val="0"/>
          <w:numId w:val="12"/>
        </w:numPr>
        <w:outlineLvl w:val="0"/>
        <w:rPr>
          <w:rStyle w:val="Titolodellibro"/>
          <w:sz w:val="28"/>
          <w:szCs w:val="28"/>
        </w:rPr>
      </w:pPr>
      <w:bookmarkStart w:id="1" w:name="_Ref10636077"/>
      <w:bookmarkStart w:id="2" w:name="_Toc10722550"/>
      <w:r w:rsidRPr="00593630">
        <w:rPr>
          <w:rStyle w:val="Titolodellibro"/>
          <w:smallCaps w:val="0"/>
          <w:sz w:val="28"/>
          <w:szCs w:val="28"/>
        </w:rPr>
        <w:lastRenderedPageBreak/>
        <w:t>INTRODUZIONE</w:t>
      </w:r>
      <w:bookmarkEnd w:id="1"/>
      <w:bookmarkEnd w:id="2"/>
    </w:p>
    <w:p w14:paraId="4F74D0FF" w14:textId="674FC542" w:rsidR="00300865" w:rsidRDefault="00245785" w:rsidP="00ED0DFB">
      <w:pPr>
        <w:pStyle w:val="Nessunaspaziatura"/>
        <w:ind w:left="720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24578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Nel mondo informatico,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spesso ci si trova a dover </w:t>
      </w:r>
      <w:r w:rsidR="00ED0DF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affrontare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segnali analogici di </w:t>
      </w:r>
      <w:r w:rsidR="007D585C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diverso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tipo</w:t>
      </w:r>
      <w:r w:rsidR="00ED0DF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. 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Uno di questi, quello che prenderemo in </w:t>
      </w:r>
      <w:r w:rsidR="00ED0DF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considerazione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, è il segnale audio.</w:t>
      </w:r>
    </w:p>
    <w:p w14:paraId="4F82A2A6" w14:textId="2BE6C262" w:rsidR="00300865" w:rsidRDefault="00ED0DFB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In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informatica, questo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può essere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sfruttato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in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diversi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ambiti che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variano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dalla semplice manipolazione dell’audio (equalizzazione, applicazione di filtri, ecc.), fino alle applicazioni che lo utilizzano come parametro biometrico per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, 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ad esempio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,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l’identificazione di un individuo.</w:t>
      </w:r>
    </w:p>
    <w:p w14:paraId="61A6963D" w14:textId="21F8ACE8" w:rsidR="00300865" w:rsidRDefault="000C7F3F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Il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segnale audio, </w:t>
      </w:r>
      <w:r w:rsidR="00ED0DF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elemento fondamentale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per la voce umana, può essere utilizzato per definire </w:t>
      </w:r>
      <w:r w:rsidR="00ED0DF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lo stato d’animo</w:t>
      </w:r>
      <w:r w:rsidR="00300865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E22C9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di colui che parla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; </w:t>
      </w:r>
    </w:p>
    <w:p w14:paraId="4EDE9D7E" w14:textId="17E8CB44" w:rsidR="00CC743E" w:rsidRDefault="00FE046B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</w:t>
      </w:r>
      <w:r w:rsidR="000C7F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e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emozioni possono essere rilevate </w:t>
      </w:r>
      <w:r w:rsidR="000C7F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attraverso determinati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tipi di feature</w:t>
      </w:r>
      <w:r w:rsidR="000C7F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(</w:t>
      </w:r>
      <w:r w:rsidR="000C7F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caratteristiche 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che spiegheremo nel dettaglio in seguito</w:t>
      </w:r>
      <w:r w:rsidR="000C7F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 secondo d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ue parametri specific</w:t>
      </w:r>
      <w:r w:rsidR="000C7F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: </w:t>
      </w:r>
      <w:r w:rsidRPr="005B5BC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l’</w:t>
      </w:r>
      <w:r w:rsidRPr="005B5BC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arousal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F06E9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(s</w:t>
      </w:r>
      <w:r w:rsidR="00F06E93" w:rsidRPr="00F06E9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tato generale di attivazione e reattività del sistema nervoso, in risposta a stimoli interni</w:t>
      </w:r>
      <w:r w:rsidR="00F06E9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-</w:t>
      </w:r>
      <w:r w:rsidR="00F06E93" w:rsidRPr="00F06E9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soggettivi</w:t>
      </w:r>
      <w:r w:rsidR="00F06E9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-</w:t>
      </w:r>
      <w:r w:rsidR="00F06E93" w:rsidRPr="00F06E9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o esterni </w:t>
      </w:r>
      <w:r w:rsidR="00F06E9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-</w:t>
      </w:r>
      <w:r w:rsidR="00F06E93" w:rsidRPr="00F06E9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ambientali e sociali</w:t>
      </w:r>
      <w:r w:rsidR="00F06E9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-)</w:t>
      </w:r>
      <w:r w:rsidR="005B5BC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e la </w:t>
      </w:r>
      <w:r w:rsidRPr="005B5BC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valence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5951FD11" w14:textId="1805F23B" w:rsidR="00FE046B" w:rsidRDefault="005B5BC9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Arousal e Valence</w:t>
      </w:r>
      <w:r w:rsidR="00FE046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B1664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non </w:t>
      </w:r>
      <w:r w:rsidR="00FE046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sono parametri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prettamente</w:t>
      </w:r>
      <w:r w:rsidR="00FE046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“informatici”, ma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provengono 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da studi psicologici e psicosomatici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che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delineano in modo preciso la sfera emozionale di appartenenza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di ciascuna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emozione.</w:t>
      </w:r>
    </w:p>
    <w:p w14:paraId="757D327C" w14:textId="62F3ED65" w:rsidR="008B2422" w:rsidRDefault="00B16643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Secondo il modello cartesiano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, le emozioni possono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rappresentate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come punti in cui l’asse delle x rappresenta la </w:t>
      </w:r>
      <w:r w:rsidR="008B2422" w:rsidRPr="00B16643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valence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e l’asse delle y rappresenta </w:t>
      </w:r>
      <w:r w:rsidR="008B2422" w:rsidRPr="00B16643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l’arousal</w:t>
      </w:r>
      <w:r w:rsidR="008B242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 Il grafico si presenta approssimativamente così:</w:t>
      </w:r>
    </w:p>
    <w:p w14:paraId="4D4CC3DD" w14:textId="7BA311C8" w:rsidR="00CC743E" w:rsidRDefault="008B2422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  <w:lang w:val="en-GB"/>
        </w:rPr>
        <w:drawing>
          <wp:inline distT="0" distB="0" distL="0" distR="0" wp14:anchorId="39EE0D22" wp14:editId="7C7AA558">
            <wp:extent cx="5334000" cy="370522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65A6" w14:textId="09105F63" w:rsidR="008F1C78" w:rsidRDefault="008F1C78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8F1C7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Facendo affidamento su</w:t>
      </w:r>
      <w:r w:rsidR="006951E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questi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studi e </w:t>
      </w:r>
      <w:hyperlink r:id="rId11" w:history="1">
        <w:r w:rsidRPr="008F1C78">
          <w:rPr>
            <w:rStyle w:val="Collegamentoipertestuale"/>
            <w:sz w:val="24"/>
            <w:szCs w:val="24"/>
          </w:rPr>
          <w:t>documenti scientifici</w:t>
        </w:r>
      </w:hyperlink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,</w:t>
      </w:r>
      <w:r w:rsidR="006951E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nel corso degli anni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si è riusciti a</w:t>
      </w:r>
      <w:r w:rsidR="006951E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ottenere risultati </w:t>
      </w:r>
      <w:r w:rsidR="00187F3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sempre</w:t>
      </w:r>
      <w:r w:rsidR="003527A4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7A13F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più che soddisfacenti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in questo campo anche se solo in ambienti controllati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lastRenderedPageBreak/>
        <w:t>(senza rumore) e con audio che rasentavano la perfezione dal punto di vist</w:t>
      </w:r>
      <w:r w:rsidR="006951E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acustico.</w:t>
      </w:r>
    </w:p>
    <w:p w14:paraId="1502CE01" w14:textId="5B16E2E2" w:rsidR="00E22C97" w:rsidRDefault="006951E6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L’analisi</w:t>
      </w:r>
      <w:r w:rsidR="001C2E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di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questi</w:t>
      </w:r>
      <w:r w:rsidR="001C2E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studi ha generato l’idea</w:t>
      </w:r>
      <w:r w:rsidR="001C2E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di</w:t>
      </w:r>
      <w:r w:rsidR="001C2E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un’agente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intelligente </w:t>
      </w:r>
      <w:r w:rsidR="001C2E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in grado di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racchiuderli e </w:t>
      </w:r>
      <w:r w:rsidR="001C2E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interpretarli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41B5EE11" w14:textId="180AE041" w:rsidR="001C2E3F" w:rsidRDefault="007A13F2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Un’</w:t>
      </w:r>
      <w:r w:rsidR="001C2E3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agente è un’entità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intelligente dotata di pensiero, in grado di elaborare e prendere decisioni autonomamente.</w:t>
      </w:r>
    </w:p>
    <w:p w14:paraId="795C4A0A" w14:textId="1E2D2F6F" w:rsidR="007A13F2" w:rsidRPr="008F1C78" w:rsidRDefault="007A13F2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27A5B23D" w14:textId="77777777" w:rsidR="00300865" w:rsidRPr="008F1C78" w:rsidRDefault="00300865" w:rsidP="00300865">
      <w:pPr>
        <w:pStyle w:val="Nessunaspaziatura"/>
        <w:ind w:left="70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1AB398A4" w14:textId="77777777" w:rsidR="00300865" w:rsidRPr="008F1C78" w:rsidRDefault="00300865" w:rsidP="00300865">
      <w:pPr>
        <w:pStyle w:val="Paragrafoelenco"/>
        <w:tabs>
          <w:tab w:val="left" w:pos="1155"/>
        </w:tabs>
        <w:outlineLvl w:val="0"/>
        <w:rPr>
          <w:rStyle w:val="Titolodellibro"/>
          <w:rFonts w:ascii="Abadi Extra Light" w:hAnsi="Abadi Extra Light"/>
          <w:sz w:val="24"/>
          <w:szCs w:val="24"/>
        </w:rPr>
      </w:pPr>
    </w:p>
    <w:p w14:paraId="76F3942E" w14:textId="77777777" w:rsidR="00300865" w:rsidRPr="008F1C78" w:rsidRDefault="00300865" w:rsidP="00C43EAC">
      <w:pPr>
        <w:pStyle w:val="Nessunaspaziatura"/>
        <w:ind w:left="720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3D579C1E" w14:textId="21A4FCC8" w:rsidR="00340D24" w:rsidRDefault="000C6CEF" w:rsidP="00340D24">
      <w:pPr>
        <w:pStyle w:val="Paragrafoelenco"/>
        <w:numPr>
          <w:ilvl w:val="0"/>
          <w:numId w:val="9"/>
        </w:numPr>
        <w:outlineLvl w:val="0"/>
        <w:rPr>
          <w:rStyle w:val="Titolodellibro"/>
          <w:sz w:val="28"/>
          <w:szCs w:val="28"/>
        </w:rPr>
      </w:pPr>
      <w:bookmarkStart w:id="3" w:name="_Toc10722551"/>
      <w:r w:rsidRPr="00245785">
        <w:rPr>
          <w:rStyle w:val="Titolodellibro"/>
          <w:sz w:val="28"/>
          <w:szCs w:val="28"/>
        </w:rPr>
        <w:t>OBIETTIV</w:t>
      </w:r>
      <w:r w:rsidR="00340D24">
        <w:rPr>
          <w:rStyle w:val="Titolodellibro"/>
          <w:sz w:val="28"/>
          <w:szCs w:val="28"/>
        </w:rPr>
        <w:t>I</w:t>
      </w:r>
      <w:bookmarkEnd w:id="3"/>
    </w:p>
    <w:p w14:paraId="51824B17" w14:textId="760B3324" w:rsidR="00340D24" w:rsidRDefault="00340D24" w:rsidP="00340D24">
      <w:pPr>
        <w:pStyle w:val="Sottotitolo"/>
        <w:ind w:left="709"/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</w:pPr>
      <w:r w:rsidRPr="006951E6">
        <w:rPr>
          <w:rStyle w:val="Titolodellibro"/>
          <w:rFonts w:cstheme="minorBidi"/>
          <w:iCs/>
          <w:smallCaps w:val="0"/>
          <w:color w:val="414751" w:themeColor="text2" w:themeShade="BF"/>
          <w:spacing w:val="0"/>
        </w:rPr>
        <w:t>ESpeechPy</w:t>
      </w:r>
      <w:r w:rsidRPr="00340D24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è un sistema</w:t>
      </w:r>
      <w:r w:rsidR="00DD788D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</w:t>
      </w:r>
      <w:r w:rsidR="00AF0C6D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>basato su un’agente</w:t>
      </w:r>
      <w:r w:rsidR="00585B1D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intelligente</w:t>
      </w:r>
      <w:r w:rsidR="00AF0C6D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</w:t>
      </w:r>
      <w:r w:rsidR="00585B1D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>che,</w:t>
      </w:r>
      <w:r w:rsidR="00AF0C6D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dopo aver riconosciuto un’emozione, restituisce un output in cui il reagisce in maniera consona a ciò che ha percepito.</w:t>
      </w:r>
    </w:p>
    <w:p w14:paraId="133C6588" w14:textId="21B3784C" w:rsidR="00E322B5" w:rsidRDefault="00585B1D" w:rsidP="00340D24">
      <w:pPr>
        <w:pStyle w:val="Sottotitolo"/>
        <w:ind w:left="709"/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</w:pPr>
      <w:r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L’interfaccia di </w:t>
      </w:r>
      <w:r w:rsidRPr="00585B1D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>ESpeechPy</w:t>
      </w:r>
      <w:r w:rsidRPr="00340D24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</w:t>
      </w:r>
      <w:r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>è costituita dalla figura di un “</w:t>
      </w:r>
      <w:r w:rsidR="00E322B5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>draghetto</w:t>
      </w:r>
      <w:r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>”</w:t>
      </w:r>
      <w:r w:rsidR="00E322B5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</w:t>
      </w:r>
      <w:r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>che</w:t>
      </w:r>
      <w:r w:rsidR="00E322B5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rappresenta</w:t>
      </w:r>
      <w:r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sia il punto di partenza del sistema</w:t>
      </w:r>
      <w:r w:rsidR="00B43826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>, sia</w:t>
      </w:r>
      <w:r w:rsidR="00E322B5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 l’output dell’agen</w:t>
      </w:r>
      <w:r w:rsidR="00B43826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 xml:space="preserve">te: </w:t>
      </w:r>
      <w:r w:rsidR="00E322B5"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  <w:t>esprimerà la reazione all’emozione rilevata tramite una breve animazione.</w:t>
      </w:r>
    </w:p>
    <w:p w14:paraId="051045B8" w14:textId="77777777" w:rsidR="00AF0C6D" w:rsidRDefault="00AF0C6D" w:rsidP="00340D24">
      <w:pPr>
        <w:pStyle w:val="Sottotitolo"/>
        <w:ind w:left="709"/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</w:pPr>
    </w:p>
    <w:p w14:paraId="4F2C5EA9" w14:textId="77777777" w:rsidR="00AF0C6D" w:rsidRPr="00340D24" w:rsidRDefault="00AF0C6D" w:rsidP="00340D24">
      <w:pPr>
        <w:pStyle w:val="Sottotitolo"/>
        <w:ind w:left="709"/>
        <w:rPr>
          <w:rStyle w:val="Titolodellibro"/>
          <w:rFonts w:cstheme="minorBidi"/>
          <w:i w:val="0"/>
          <w:smallCaps w:val="0"/>
          <w:color w:val="414751" w:themeColor="text2" w:themeShade="BF"/>
          <w:spacing w:val="0"/>
        </w:rPr>
      </w:pPr>
    </w:p>
    <w:p w14:paraId="7AC524E2" w14:textId="36CA5F1B" w:rsidR="00340D24" w:rsidRPr="00340D24" w:rsidRDefault="00340D24" w:rsidP="00340D24">
      <w:pPr>
        <w:pStyle w:val="Sottotitolo"/>
        <w:rPr>
          <w:rStyle w:val="Titolodellibro"/>
          <w:sz w:val="28"/>
          <w:szCs w:val="28"/>
        </w:rPr>
      </w:pPr>
    </w:p>
    <w:p w14:paraId="614C422F" w14:textId="452244A8" w:rsidR="00B976EA" w:rsidRDefault="000C6CEF" w:rsidP="00B976EA">
      <w:pPr>
        <w:pStyle w:val="Paragrafoelenco"/>
        <w:numPr>
          <w:ilvl w:val="0"/>
          <w:numId w:val="9"/>
        </w:numPr>
        <w:outlineLvl w:val="0"/>
        <w:rPr>
          <w:rStyle w:val="Titolodellibro"/>
          <w:sz w:val="28"/>
          <w:szCs w:val="28"/>
        </w:rPr>
      </w:pPr>
      <w:bookmarkStart w:id="4" w:name="_Toc10722552"/>
      <w:r w:rsidRPr="00245785">
        <w:rPr>
          <w:rStyle w:val="Titolodellibro"/>
          <w:sz w:val="28"/>
          <w:szCs w:val="28"/>
        </w:rPr>
        <w:t>DOC</w:t>
      </w:r>
      <w:r w:rsidR="00AF6F72" w:rsidRPr="00245785">
        <w:rPr>
          <w:rStyle w:val="Titolodellibro"/>
          <w:sz w:val="28"/>
          <w:szCs w:val="28"/>
        </w:rPr>
        <w:t>UMENTAZIONE TECNIC</w:t>
      </w:r>
      <w:r w:rsidR="00B976EA">
        <w:rPr>
          <w:rStyle w:val="Titolodellibro"/>
          <w:sz w:val="28"/>
          <w:szCs w:val="28"/>
        </w:rPr>
        <w:t>A</w:t>
      </w:r>
      <w:bookmarkEnd w:id="4"/>
    </w:p>
    <w:p w14:paraId="4EB0AF68" w14:textId="401E71CB" w:rsidR="00B976EA" w:rsidRPr="00B976EA" w:rsidRDefault="00D13330" w:rsidP="00D13330">
      <w:pPr>
        <w:pStyle w:val="Paragrafoelenco"/>
        <w:numPr>
          <w:ilvl w:val="1"/>
          <w:numId w:val="9"/>
        </w:numPr>
        <w:outlineLvl w:val="1"/>
        <w:rPr>
          <w:rStyle w:val="Titolodellibro"/>
          <w:sz w:val="28"/>
          <w:szCs w:val="28"/>
        </w:rPr>
      </w:pPr>
      <w:bookmarkStart w:id="5" w:name="_Toc10722553"/>
      <w:r>
        <w:rPr>
          <w:rStyle w:val="Titolodellibro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856C8AE" wp14:editId="676BD8CE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440055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06" y="21531"/>
                <wp:lineTo x="21506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976EA">
        <w:rPr>
          <w:rStyle w:val="Titolodellibro"/>
          <w:sz w:val="28"/>
          <w:szCs w:val="28"/>
        </w:rPr>
        <w:t>SPECIFICHE DEL PC</w:t>
      </w:r>
      <w:r w:rsidR="00B43826">
        <w:rPr>
          <w:rStyle w:val="Titolodellibro"/>
          <w:sz w:val="28"/>
          <w:szCs w:val="28"/>
        </w:rPr>
        <w:t xml:space="preserve"> (esempio di architettura)</w:t>
      </w:r>
      <w:bookmarkEnd w:id="5"/>
    </w:p>
    <w:p w14:paraId="1883094D" w14:textId="2B506035" w:rsidR="00B976EA" w:rsidRDefault="00B976EA" w:rsidP="00B976EA">
      <w:pPr>
        <w:ind w:left="720"/>
        <w:outlineLvl w:val="0"/>
        <w:rPr>
          <w:rStyle w:val="Titolodellibro"/>
          <w:sz w:val="28"/>
          <w:szCs w:val="28"/>
        </w:rPr>
      </w:pPr>
    </w:p>
    <w:p w14:paraId="4587A732" w14:textId="3707C4B6" w:rsidR="00B43826" w:rsidRDefault="00B43826" w:rsidP="00B976EA">
      <w:pPr>
        <w:ind w:left="720"/>
        <w:outlineLvl w:val="0"/>
        <w:rPr>
          <w:rStyle w:val="Titolodellibro"/>
          <w:sz w:val="28"/>
          <w:szCs w:val="28"/>
        </w:rPr>
      </w:pPr>
    </w:p>
    <w:p w14:paraId="40124904" w14:textId="358989C8" w:rsidR="00B43826" w:rsidRDefault="00B43826" w:rsidP="00B976EA">
      <w:pPr>
        <w:ind w:left="720"/>
        <w:outlineLvl w:val="0"/>
        <w:rPr>
          <w:rStyle w:val="Titolodellibro"/>
          <w:sz w:val="28"/>
          <w:szCs w:val="28"/>
        </w:rPr>
      </w:pPr>
    </w:p>
    <w:p w14:paraId="787798D7" w14:textId="2BE90CBB" w:rsidR="00B43826" w:rsidRDefault="00B43826" w:rsidP="00B976EA">
      <w:pPr>
        <w:ind w:left="720"/>
        <w:outlineLvl w:val="0"/>
        <w:rPr>
          <w:rStyle w:val="Titolodellibro"/>
          <w:sz w:val="28"/>
          <w:szCs w:val="28"/>
        </w:rPr>
      </w:pPr>
    </w:p>
    <w:p w14:paraId="269A3B2D" w14:textId="07B294D9" w:rsidR="00B43826" w:rsidRDefault="00B43826" w:rsidP="00B976EA">
      <w:pPr>
        <w:ind w:left="720"/>
        <w:outlineLvl w:val="0"/>
        <w:rPr>
          <w:rStyle w:val="Titolodellibro"/>
          <w:sz w:val="28"/>
          <w:szCs w:val="28"/>
        </w:rPr>
      </w:pPr>
    </w:p>
    <w:p w14:paraId="69050A64" w14:textId="5D8BC743" w:rsidR="00B43826" w:rsidRDefault="00B43826" w:rsidP="00B976EA">
      <w:pPr>
        <w:ind w:left="720"/>
        <w:outlineLvl w:val="0"/>
        <w:rPr>
          <w:rStyle w:val="Titolodellibro"/>
          <w:sz w:val="28"/>
          <w:szCs w:val="28"/>
        </w:rPr>
      </w:pPr>
    </w:p>
    <w:p w14:paraId="56684907" w14:textId="67D42D9A" w:rsidR="00B43826" w:rsidRDefault="00B43826" w:rsidP="00B976EA">
      <w:pPr>
        <w:ind w:left="720"/>
        <w:outlineLvl w:val="0"/>
        <w:rPr>
          <w:rStyle w:val="Titolodellibro"/>
          <w:sz w:val="28"/>
          <w:szCs w:val="28"/>
        </w:rPr>
      </w:pPr>
    </w:p>
    <w:p w14:paraId="0C5B766C" w14:textId="64591331" w:rsidR="00B43826" w:rsidRPr="00B976EA" w:rsidRDefault="00B43826" w:rsidP="00B976EA">
      <w:pPr>
        <w:ind w:left="720"/>
        <w:outlineLvl w:val="0"/>
        <w:rPr>
          <w:rStyle w:val="Titolodellibro"/>
          <w:sz w:val="28"/>
          <w:szCs w:val="28"/>
        </w:rPr>
      </w:pPr>
    </w:p>
    <w:p w14:paraId="6686FA78" w14:textId="35E5F17C" w:rsidR="003A41C9" w:rsidRDefault="003A41C9" w:rsidP="003A41C9">
      <w:pPr>
        <w:pStyle w:val="Paragrafoelenco"/>
        <w:numPr>
          <w:ilvl w:val="1"/>
          <w:numId w:val="9"/>
        </w:numPr>
        <w:outlineLvl w:val="1"/>
        <w:rPr>
          <w:rStyle w:val="Titolodellibro"/>
          <w:sz w:val="28"/>
          <w:szCs w:val="28"/>
        </w:rPr>
      </w:pPr>
      <w:bookmarkStart w:id="6" w:name="_Toc10722554"/>
      <w:r>
        <w:rPr>
          <w:rStyle w:val="Titolodellibro"/>
          <w:sz w:val="28"/>
          <w:szCs w:val="28"/>
        </w:rPr>
        <w:lastRenderedPageBreak/>
        <w:t>DATASET</w:t>
      </w:r>
      <w:bookmarkEnd w:id="6"/>
    </w:p>
    <w:p w14:paraId="3D5763E6" w14:textId="081939D7" w:rsidR="00FC79DB" w:rsidRPr="00B73962" w:rsidRDefault="00E322B5" w:rsidP="00B73962">
      <w:pPr>
        <w:pStyle w:val="Paragrafoelenco"/>
        <w:ind w:left="1440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Il primo passo per il riconoscimento dell’emozioni </w:t>
      </w:r>
      <w:r w:rsid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attraverso l’audio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è </w:t>
      </w:r>
      <w:r w:rsid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l’acquisizione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di </w:t>
      </w:r>
      <w:r w:rsid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una fonte di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conoscenza preesistente</w:t>
      </w:r>
      <w:r w:rsid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: nel nostro caso EMOVO, </w:t>
      </w:r>
      <w:r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un dataset</w:t>
      </w:r>
      <w:r w:rsid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, </w:t>
      </w:r>
      <w:r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completamente in italiano,</w:t>
      </w:r>
      <w:r w:rsidR="00D06EFA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costituito</w:t>
      </w:r>
      <w:r w:rsidR="00D06EFA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da 588 </w:t>
      </w:r>
      <w:r w:rsid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file </w:t>
      </w:r>
      <w:r w:rsidR="00D06EFA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audio</w:t>
      </w:r>
      <w:r w:rsid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(formato 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W</w:t>
      </w:r>
      <w:r w:rsid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av, 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48 MHz, 16 bit),</w:t>
      </w:r>
      <w:r w:rsidR="00D06EFA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diviso per interpreti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(</w:t>
      </w:r>
      <w:r w:rsidR="00D06EFA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3 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voci </w:t>
      </w:r>
      <w:r w:rsidR="00D06EFA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maschi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li</w:t>
      </w:r>
      <w:r w:rsidR="00D06EFA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e 3 femmi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nili)</w:t>
      </w:r>
      <w:r w:rsidR="00D06EFA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. 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Ciascun interprete</w:t>
      </w:r>
      <w:r w:rsidR="00D06EFA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ha registrato 14 audio</w:t>
      </w:r>
      <w:r w:rsidR="00FC79DB" w:rsidRPr="00B4382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per 7 emozioni che sono: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FC79DB" w:rsidRPr="00B73962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Rabbia, Gioia, Neutrale, Sorpresa, Disgusto, Tristezza e Paura.</w:t>
      </w:r>
      <w:r w:rsidR="00B73962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FC79DB" w:rsidRP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Il </w:t>
      </w:r>
      <w:r w:rsidR="00B73962" w:rsidRP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nostro </w:t>
      </w:r>
      <w:r w:rsidR="00FC79DB" w:rsidRP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Team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FC79DB" w:rsidRP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ha voluto 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ampliare</w:t>
      </w:r>
      <w:r w:rsidR="00FC79DB" w:rsidRP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il dataset 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estrapolando</w:t>
      </w:r>
      <w:r w:rsidR="00FC79DB" w:rsidRP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audio 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da ulteriori doppiatori: abbiamo raggiunto quota </w:t>
      </w:r>
      <w:r w:rsidR="00FC79DB" w:rsidRP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963 audio.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</w:p>
    <w:p w14:paraId="6343CC5F" w14:textId="6A7E4436" w:rsidR="00AF6F72" w:rsidRDefault="00AF6F72" w:rsidP="00245785">
      <w:pPr>
        <w:pStyle w:val="Paragrafoelenco"/>
        <w:numPr>
          <w:ilvl w:val="1"/>
          <w:numId w:val="9"/>
        </w:numPr>
        <w:outlineLvl w:val="1"/>
        <w:rPr>
          <w:rStyle w:val="Titolodellibro"/>
          <w:sz w:val="28"/>
          <w:szCs w:val="28"/>
        </w:rPr>
      </w:pPr>
      <w:bookmarkStart w:id="7" w:name="_Toc10722555"/>
      <w:r w:rsidRPr="00245785">
        <w:rPr>
          <w:rStyle w:val="Titolodellibro"/>
          <w:sz w:val="28"/>
          <w:szCs w:val="28"/>
        </w:rPr>
        <w:t>LINGUAGGIO E LIBRERIE UTILIZZATE</w:t>
      </w:r>
      <w:bookmarkEnd w:id="7"/>
    </w:p>
    <w:p w14:paraId="090BBC76" w14:textId="2F6A7AD1" w:rsidR="00B976EA" w:rsidRDefault="00B976EA" w:rsidP="00057053">
      <w:pPr>
        <w:pStyle w:val="Paragrafoelenco"/>
        <w:ind w:left="1440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Il sistema è stato </w:t>
      </w:r>
      <w:r w:rsidR="00D13330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sviluppato 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in linguaggio </w:t>
      </w:r>
      <w:r w:rsidR="00D13330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Python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D13330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tramite </w:t>
      </w:r>
      <w:proofErr w:type="spellStart"/>
      <w:r w:rsidR="00D13330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PyCharm</w:t>
      </w:r>
      <w:proofErr w:type="spellEnd"/>
      <w:r w:rsidR="00D13330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,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un</w:t>
      </w:r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’</w:t>
      </w:r>
      <w:r w:rsidR="00B73962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ide basata sul</w:t>
      </w:r>
      <w:r w:rsidR="00D13330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l’interprete </w:t>
      </w:r>
      <w:r w:rsidR="00D13330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Python 3.7</w:t>
      </w:r>
      <w:r w:rsidR="00D13330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314B3C0B" w14:textId="4D673284" w:rsidR="00EC1F74" w:rsidRDefault="00EC1F74" w:rsidP="00057053">
      <w:pPr>
        <w:pStyle w:val="Paragrafoelenco"/>
        <w:ind w:left="1440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Le librerie utilizzate sono</w:t>
      </w:r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le seguenti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</w:t>
      </w:r>
    </w:p>
    <w:p w14:paraId="71E74539" w14:textId="148B1484" w:rsidR="00EC1F74" w:rsidRPr="00EC1F74" w:rsidRDefault="00EC1F74" w:rsidP="008909B9">
      <w:pPr>
        <w:pStyle w:val="Paragrafoelenco"/>
        <w:numPr>
          <w:ilvl w:val="0"/>
          <w:numId w:val="14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Wave</w:t>
      </w:r>
      <w:proofErr w:type="spellEnd"/>
      <w:r w:rsidRPr="00EC1F74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e </w:t>
      </w:r>
      <w:r w:rsidR="008909B9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A</w:t>
      </w:r>
      <w:r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rray</w:t>
      </w:r>
      <w:r w:rsidRPr="00EC1F74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 utilizzate p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er trasformare l’audio registrato da mono a stereo</w:t>
      </w:r>
    </w:p>
    <w:p w14:paraId="50578462" w14:textId="09BA187E" w:rsidR="00EC1F74" w:rsidRPr="00EC1F74" w:rsidRDefault="00EC1F74" w:rsidP="008909B9">
      <w:pPr>
        <w:pStyle w:val="Paragrafoelenco"/>
        <w:numPr>
          <w:ilvl w:val="0"/>
          <w:numId w:val="14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Asyncio</w:t>
      </w:r>
      <w:proofErr w:type="spellEnd"/>
      <w:r w:rsidRPr="00EC1F74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: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correlata a Spade</w:t>
      </w:r>
    </w:p>
    <w:p w14:paraId="487E8263" w14:textId="49D49583" w:rsidR="00EC1F74" w:rsidRPr="00EC1F74" w:rsidRDefault="00EC1F74" w:rsidP="008909B9">
      <w:pPr>
        <w:pStyle w:val="Paragrafoelenco"/>
        <w:numPr>
          <w:ilvl w:val="0"/>
          <w:numId w:val="14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Spade</w:t>
      </w:r>
      <w:r w:rsidRPr="00EC1F74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 utilizzata per la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creazione </w:t>
      </w:r>
      <w:r w:rsidR="0099738D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dell’Agente in </w:t>
      </w:r>
      <w:proofErr w:type="spellStart"/>
      <w:r w:rsidR="0099738D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python</w:t>
      </w:r>
      <w:proofErr w:type="spellEnd"/>
    </w:p>
    <w:p w14:paraId="5E37C461" w14:textId="6A9D2230" w:rsidR="00EC1F74" w:rsidRPr="0099738D" w:rsidRDefault="00EC1F74" w:rsidP="008909B9">
      <w:pPr>
        <w:pStyle w:val="Paragrafoelenco"/>
        <w:numPr>
          <w:ilvl w:val="0"/>
          <w:numId w:val="14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99738D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8909B9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Python-</w:t>
      </w:r>
      <w:proofErr w:type="spellStart"/>
      <w:r w:rsidR="008909B9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opencv</w:t>
      </w:r>
      <w:proofErr w:type="spellEnd"/>
      <w:r w:rsidR="0099738D" w:rsidRPr="0099738D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 utilizzata p</w:t>
      </w:r>
      <w:r w:rsidR="0099738D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er la manipolazione dei frame dei video, output dell’agente</w:t>
      </w:r>
    </w:p>
    <w:p w14:paraId="1C75A431" w14:textId="4F79C72F" w:rsidR="00EC1F74" w:rsidRPr="0099738D" w:rsidRDefault="0099738D" w:rsidP="008909B9">
      <w:pPr>
        <w:pStyle w:val="Paragrafoelenco"/>
        <w:numPr>
          <w:ilvl w:val="0"/>
          <w:numId w:val="14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N</w:t>
      </w:r>
      <w:r w:rsidR="00EC1F74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umpy</w:t>
      </w:r>
      <w:proofErr w:type="spellEnd"/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e </w:t>
      </w:r>
      <w:proofErr w:type="spellStart"/>
      <w:r w:rsidR="00057053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Scipy</w:t>
      </w:r>
      <w:proofErr w:type="spellEnd"/>
      <w:r w:rsidRPr="0099738D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 utilizzata come support pe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r il classificatore </w:t>
      </w:r>
    </w:p>
    <w:p w14:paraId="6828B54E" w14:textId="161210A6" w:rsidR="00EC1F74" w:rsidRDefault="0099738D" w:rsidP="008909B9">
      <w:pPr>
        <w:pStyle w:val="Paragrafoelenco"/>
        <w:numPr>
          <w:ilvl w:val="0"/>
          <w:numId w:val="14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Piglet</w:t>
      </w:r>
      <w:proofErr w:type="spellEnd"/>
      <w:r w:rsidRPr="0099738D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 utilizzata per la real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izzazione dell’interfaccia dell’applicazione</w:t>
      </w:r>
    </w:p>
    <w:p w14:paraId="607BE400" w14:textId="64030D52" w:rsidR="00EC1F74" w:rsidRPr="008909B9" w:rsidRDefault="008909B9" w:rsidP="008909B9">
      <w:pPr>
        <w:pStyle w:val="Paragrafoelenco"/>
        <w:numPr>
          <w:ilvl w:val="0"/>
          <w:numId w:val="14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 w:rsidRP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sklearn</w:t>
      </w:r>
      <w:proofErr w:type="spellEnd"/>
      <w:r w:rsidRP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 utilizzato per la c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reazione e l’addestramento del classificatore</w:t>
      </w:r>
    </w:p>
    <w:p w14:paraId="63D0434A" w14:textId="75186B07" w:rsidR="008909B9" w:rsidRPr="008909B9" w:rsidRDefault="00EC1F74" w:rsidP="008909B9">
      <w:pPr>
        <w:pStyle w:val="Paragrafoelenco"/>
        <w:numPr>
          <w:ilvl w:val="0"/>
          <w:numId w:val="14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pyAudioAnalysis.audioFeatureExtraction</w:t>
      </w:r>
      <w:proofErr w:type="spellEnd"/>
      <w:r w:rsidR="00057053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, </w:t>
      </w:r>
      <w:proofErr w:type="spellStart"/>
      <w:r w:rsidR="00057053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Praat_feature</w:t>
      </w:r>
      <w:proofErr w:type="spellEnd"/>
      <w:r w:rsid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,</w:t>
      </w:r>
      <w:r w:rsidR="00057053" w:rsidRP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057053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librosa</w:t>
      </w:r>
      <w:r w:rsid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,</w:t>
      </w:r>
      <w:r w:rsidR="00057053" w:rsidRP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  <w:lang w:val="en-GB"/>
        </w:rPr>
        <w:t xml:space="preserve"> </w:t>
      </w:r>
      <w:proofErr w:type="spellStart"/>
      <w:r w:rsidR="00057053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  <w:lang w:val="en-GB"/>
        </w:rPr>
        <w:t>python_speech_features</w:t>
      </w:r>
      <w:proofErr w:type="spellEnd"/>
      <w:r w:rsidR="00057053" w:rsidRP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 librerie usate per l’</w:t>
      </w:r>
      <w:r w:rsid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</w:t>
      </w:r>
      <w:r w:rsidR="00057053" w:rsidRP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strazione di ulteriori feature</w:t>
      </w:r>
      <w:bookmarkStart w:id="8" w:name="_Hlk10707295"/>
    </w:p>
    <w:bookmarkEnd w:id="8"/>
    <w:p w14:paraId="1E39CD16" w14:textId="0BC6EA93" w:rsidR="008909B9" w:rsidRPr="00057053" w:rsidRDefault="008909B9" w:rsidP="008909B9">
      <w:pPr>
        <w:pStyle w:val="Paragrafoelenco"/>
        <w:numPr>
          <w:ilvl w:val="0"/>
          <w:numId w:val="14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</w:t>
      </w:r>
      <w:r w:rsidRP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klearn</w:t>
      </w:r>
      <w:proofErr w:type="spellEnd"/>
      <w:r w:rsidRPr="00057053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 utilizzato per la c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reazione e l’addestramento del classificatore</w:t>
      </w:r>
    </w:p>
    <w:p w14:paraId="46D0411A" w14:textId="6422E1F2" w:rsidR="008909B9" w:rsidRPr="008909B9" w:rsidRDefault="008909B9" w:rsidP="008909B9">
      <w:pPr>
        <w:pStyle w:val="Paragrafoelenco"/>
        <w:numPr>
          <w:ilvl w:val="0"/>
          <w:numId w:val="14"/>
        </w:numPr>
        <w:rPr>
          <w:sz w:val="24"/>
          <w:szCs w:val="24"/>
        </w:rPr>
      </w:pPr>
      <w:proofErr w:type="spellStart"/>
      <w:r w:rsidRPr="008909B9">
        <w:rPr>
          <w:i/>
          <w:iCs/>
          <w:sz w:val="24"/>
          <w:szCs w:val="24"/>
        </w:rPr>
        <w:t>Speech_recognition</w:t>
      </w:r>
      <w:proofErr w:type="spellEnd"/>
      <w:r w:rsidRPr="008909B9">
        <w:rPr>
          <w:sz w:val="24"/>
          <w:szCs w:val="24"/>
        </w:rPr>
        <w:t>: uno dei moduli utilizzati per l’estrazione delle feature dell’audio</w:t>
      </w:r>
    </w:p>
    <w:p w14:paraId="7C1274B8" w14:textId="4E664044" w:rsidR="008909B9" w:rsidRPr="008909B9" w:rsidRDefault="008909B9" w:rsidP="008909B9">
      <w:pPr>
        <w:pStyle w:val="Paragrafoelenco"/>
        <w:numPr>
          <w:ilvl w:val="0"/>
          <w:numId w:val="14"/>
        </w:numPr>
        <w:rPr>
          <w:sz w:val="24"/>
          <w:szCs w:val="24"/>
        </w:rPr>
      </w:pPr>
      <w:proofErr w:type="spellStart"/>
      <w:r>
        <w:rPr>
          <w:i/>
          <w:iCs/>
          <w:sz w:val="24"/>
          <w:szCs w:val="24"/>
        </w:rPr>
        <w:t>P</w:t>
      </w:r>
      <w:r w:rsidRPr="008909B9">
        <w:rPr>
          <w:i/>
          <w:iCs/>
          <w:sz w:val="24"/>
          <w:szCs w:val="24"/>
        </w:rPr>
        <w:t>ickle</w:t>
      </w:r>
      <w:proofErr w:type="spellEnd"/>
      <w:r w:rsidRPr="008909B9">
        <w:rPr>
          <w:sz w:val="24"/>
          <w:szCs w:val="24"/>
        </w:rPr>
        <w:t>: utilizzato per la serializzazione del classificatore addestrato</w:t>
      </w:r>
    </w:p>
    <w:p w14:paraId="093D6FA4" w14:textId="77777777" w:rsidR="008909B9" w:rsidRPr="00057053" w:rsidRDefault="008909B9" w:rsidP="008909B9">
      <w:pPr>
        <w:pStyle w:val="Paragrafoelenco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74AAC51C" w14:textId="77777777" w:rsidR="00EC1F74" w:rsidRPr="00EC1F74" w:rsidRDefault="00EC1F74" w:rsidP="00B976EA">
      <w:pPr>
        <w:pStyle w:val="Paragrafoelenco"/>
        <w:ind w:left="1440"/>
        <w:outlineLvl w:val="1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  <w:lang w:val="en-GB"/>
        </w:rPr>
      </w:pPr>
    </w:p>
    <w:p w14:paraId="6D713450" w14:textId="77777777" w:rsidR="00D13330" w:rsidRPr="00EC1F74" w:rsidRDefault="00D13330" w:rsidP="00B976EA">
      <w:pPr>
        <w:pStyle w:val="Paragrafoelenco"/>
        <w:ind w:left="1440"/>
        <w:outlineLvl w:val="1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  <w:lang w:val="en-GB"/>
        </w:rPr>
      </w:pPr>
    </w:p>
    <w:p w14:paraId="3B043F3D" w14:textId="59DFD6B9" w:rsidR="00AF6F72" w:rsidRDefault="00AF6F72" w:rsidP="00245785">
      <w:pPr>
        <w:pStyle w:val="Paragrafoelenco"/>
        <w:numPr>
          <w:ilvl w:val="1"/>
          <w:numId w:val="9"/>
        </w:numPr>
        <w:outlineLvl w:val="1"/>
        <w:rPr>
          <w:rStyle w:val="Titolodellibro"/>
          <w:sz w:val="28"/>
          <w:szCs w:val="28"/>
        </w:rPr>
      </w:pPr>
      <w:bookmarkStart w:id="9" w:name="_Toc10722556"/>
      <w:r w:rsidRPr="00245785">
        <w:rPr>
          <w:rStyle w:val="Titolodellibro"/>
          <w:sz w:val="28"/>
          <w:szCs w:val="28"/>
        </w:rPr>
        <w:t>CLASSIFICATORE</w:t>
      </w:r>
      <w:bookmarkEnd w:id="9"/>
    </w:p>
    <w:p w14:paraId="2DBA5DFD" w14:textId="549ADB14" w:rsidR="002820B9" w:rsidRDefault="002A0BC6" w:rsidP="00862AFE">
      <w:pPr>
        <w:pStyle w:val="Paragrafoelenco"/>
        <w:ind w:left="1440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La libreria </w:t>
      </w:r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utilizzata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per creare e addestrare il classificatore è </w:t>
      </w:r>
      <w:proofErr w:type="spellStart"/>
      <w:r w:rsidR="008909B9" w:rsidRPr="008909B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sklearn</w:t>
      </w:r>
      <w:proofErr w:type="spell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Questa </w:t>
      </w:r>
      <w:r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fornisce una </w:t>
      </w:r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notevole quantità</w:t>
      </w:r>
      <w:r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di classificatori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che sono stati opportunamente addestrati (con le feature rilevate da altre librerie che verranno illustrate nel prossimo 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lastRenderedPageBreak/>
        <w:t>paragrafo) e messi a confronto</w:t>
      </w:r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(per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scegliere il migliore</w:t>
      </w:r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In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seguito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,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verranno </w:t>
      </w:r>
      <w:r w:rsid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forniti le differenze 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e il codice per 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l’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addestra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mento di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ciascun classificatore</w:t>
      </w:r>
      <w:r w:rsidR="002820B9" w:rsidRPr="008909B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per le predizioni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</w:t>
      </w:r>
    </w:p>
    <w:p w14:paraId="6FF4897D" w14:textId="77777777" w:rsidR="00AA11F8" w:rsidRPr="00A32997" w:rsidRDefault="00AA11F8" w:rsidP="00AA11F8">
      <w:pPr>
        <w:pStyle w:val="Paragrafoelenco"/>
        <w:ind w:left="1440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drawing>
          <wp:inline distT="0" distB="0" distL="0" distR="0" wp14:anchorId="363B7CD9" wp14:editId="2331716B">
            <wp:extent cx="4505325" cy="370522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6677" w14:textId="77777777" w:rsidR="00AA11F8" w:rsidRDefault="00AA11F8" w:rsidP="00AA11F8">
      <w:pPr>
        <w:pStyle w:val="Paragrafoelenco"/>
        <w:numPr>
          <w:ilvl w:val="0"/>
          <w:numId w:val="16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1C613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Im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portare tutte le librerie necessarie sia per dare una forma ai dati estratti dal dataset (</w:t>
      </w:r>
      <w:proofErr w:type="spell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pandas</w:t>
      </w:r>
      <w:proofErr w:type="spell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 sia per utilizzare i classificatori (</w:t>
      </w:r>
      <w:proofErr w:type="spell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sklearn</w:t>
      </w:r>
      <w:proofErr w:type="spell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</w:t>
      </w:r>
    </w:p>
    <w:p w14:paraId="4EA6A5FE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---------------------------------------------------------------------------------------</w:t>
      </w:r>
    </w:p>
    <w:p w14:paraId="6A3AD50B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drawing>
          <wp:inline distT="0" distB="0" distL="0" distR="0" wp14:anchorId="3AD8CE84" wp14:editId="2A778415">
            <wp:extent cx="3181350" cy="7905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E3AE" w14:textId="33B15E4B" w:rsidR="00AA11F8" w:rsidRDefault="00AA11F8" w:rsidP="00AA11F8">
      <w:pPr>
        <w:pStyle w:val="Paragrafoelenco"/>
        <w:numPr>
          <w:ilvl w:val="0"/>
          <w:numId w:val="16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Caricamento delle feature estratte dagli audio del dataset EMOVO (dataset_temp.xlsx) o EMOVO_ESTESO (dataset_DEFINITIVO.xlsx)</w:t>
      </w:r>
    </w:p>
    <w:p w14:paraId="592A7E80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4E43CABE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19C5B77D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511CEF6E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5E1A3191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2DEC6304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609F5409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5B67D754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39BC873C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---------------------------------------------------------------------------------------</w:t>
      </w:r>
    </w:p>
    <w:p w14:paraId="109CDAD9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drawing>
          <wp:inline distT="0" distB="0" distL="0" distR="0" wp14:anchorId="4612E335" wp14:editId="5DA35054">
            <wp:extent cx="5334000" cy="240982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6BC5" w14:textId="09F84704" w:rsidR="00AA11F8" w:rsidRDefault="00AA11F8" w:rsidP="00862AFE">
      <w:pPr>
        <w:pStyle w:val="Paragrafoelenco"/>
        <w:numPr>
          <w:ilvl w:val="0"/>
          <w:numId w:val="16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Definizione della dimensione de</w:t>
      </w:r>
      <w:r w:rsidR="000F689B"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</w:t>
      </w:r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proofErr w:type="spellStart"/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train</w:t>
      </w:r>
      <w:r w:rsidR="000F689B"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ing</w:t>
      </w:r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_set</w:t>
      </w:r>
      <w:proofErr w:type="spellEnd"/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e del </w:t>
      </w:r>
      <w:proofErr w:type="spellStart"/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testing_set</w:t>
      </w:r>
      <w:proofErr w:type="spellEnd"/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per i classificatori</w:t>
      </w:r>
    </w:p>
    <w:p w14:paraId="0C244C45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---------------------------------------------------------------------------------------</w:t>
      </w:r>
    </w:p>
    <w:p w14:paraId="678EB587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drawing>
          <wp:inline distT="0" distB="0" distL="0" distR="0" wp14:anchorId="5D4D8BD1" wp14:editId="02F9C0F3">
            <wp:extent cx="5334000" cy="21240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BCDF" w14:textId="65D2CF4D" w:rsidR="00AA11F8" w:rsidRPr="000F689B" w:rsidRDefault="00AA11F8" w:rsidP="00862AFE">
      <w:pPr>
        <w:pStyle w:val="Paragrafoelenco"/>
        <w:numPr>
          <w:ilvl w:val="0"/>
          <w:numId w:val="16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Definizione del rapporto fra audio di </w:t>
      </w:r>
      <w:r w:rsidR="000F689B"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“addestramento” -training - </w:t>
      </w:r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e audio di </w:t>
      </w:r>
      <w:r w:rsidR="000F689B"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“</w:t>
      </w:r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test</w:t>
      </w:r>
      <w:r w:rsidR="000F689B"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” – testing -: </w:t>
      </w:r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rapporto 70-30</w:t>
      </w:r>
      <w:r w:rsidR="000F689B"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0F689B"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</w:t>
      </w:r>
      <w:r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efinizione del dizionario </w:t>
      </w:r>
      <w:r w:rsidR="000F689B" w:rsidRP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che conterrà i risultati della classificazione effettuata sugli audio del dataset</w:t>
      </w:r>
      <w:r w:rsid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5D5474FA" w14:textId="77777777" w:rsidR="00AA11F8" w:rsidRPr="00A32997" w:rsidRDefault="00AA11F8" w:rsidP="00AA11F8">
      <w:pPr>
        <w:ind w:left="1418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---------------------------------------------------------------------------------------</w:t>
      </w:r>
    </w:p>
    <w:p w14:paraId="0C187CFB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lastRenderedPageBreak/>
        <w:drawing>
          <wp:inline distT="0" distB="0" distL="0" distR="0" wp14:anchorId="426BCC98" wp14:editId="3C94C467">
            <wp:extent cx="5334000" cy="275272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5AB7" w14:textId="5A42CCE8" w:rsidR="00AA11F8" w:rsidRDefault="00AA11F8" w:rsidP="00AA11F8">
      <w:pPr>
        <w:pStyle w:val="Paragrafoelenco"/>
        <w:numPr>
          <w:ilvl w:val="0"/>
          <w:numId w:val="16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Addestramento di </w:t>
      </w:r>
      <w:r w:rsid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ciascun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classificatore e stampa del tempo impiegato </w:t>
      </w:r>
      <w:r w:rsidR="000F689B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per la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classificazione</w:t>
      </w:r>
    </w:p>
    <w:p w14:paraId="0AC7D46F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---------------------------------------------------------------------------------------</w:t>
      </w:r>
    </w:p>
    <w:p w14:paraId="2F2D5169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drawing>
          <wp:inline distT="0" distB="0" distL="0" distR="0" wp14:anchorId="323F8474" wp14:editId="49C9123C">
            <wp:extent cx="5334000" cy="26193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EDA0" w14:textId="1490D9DC" w:rsidR="00AA11F8" w:rsidRDefault="00AA11F8" w:rsidP="00AA11F8">
      <w:pPr>
        <w:pStyle w:val="Paragrafoelenco"/>
        <w:numPr>
          <w:ilvl w:val="0"/>
          <w:numId w:val="16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Stampa del dizionario con nome del classificatore, accuratezza ottenuta sul training set, accuratezza ottenuta sul test set e tempo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training</w:t>
      </w:r>
    </w:p>
    <w:p w14:paraId="1DE11414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5ECC0DF8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5540C09A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3029C829" w14:textId="77777777" w:rsidR="00AA11F8" w:rsidRDefault="00AA11F8" w:rsidP="00AA11F8">
      <w:pPr>
        <w:ind w:left="142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4DF09C2B" w14:textId="77777777" w:rsidR="00AA11F8" w:rsidRDefault="00AA11F8" w:rsidP="00AA11F8">
      <w:pPr>
        <w:pStyle w:val="Paragrafoelenco"/>
        <w:numPr>
          <w:ilvl w:val="0"/>
          <w:numId w:val="16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RISULTATI CON DATASET EMOVO</w:t>
      </w:r>
    </w:p>
    <w:p w14:paraId="22A3FE35" w14:textId="77777777" w:rsidR="00AA11F8" w:rsidRDefault="00AA11F8" w:rsidP="00AA11F8">
      <w:pPr>
        <w:pStyle w:val="Paragrafoelenco"/>
        <w:ind w:left="178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lastRenderedPageBreak/>
        <w:drawing>
          <wp:inline distT="0" distB="0" distL="0" distR="0" wp14:anchorId="41CD5533" wp14:editId="7D4A515A">
            <wp:extent cx="4810125" cy="1714500"/>
            <wp:effectExtent l="0" t="0" r="952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EFE7" w14:textId="77777777" w:rsidR="00AA11F8" w:rsidRDefault="00AA11F8" w:rsidP="00AA11F8">
      <w:pPr>
        <w:pStyle w:val="Paragrafoelenco"/>
        <w:numPr>
          <w:ilvl w:val="0"/>
          <w:numId w:val="16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RISULTATI SU EMOVO_ESTESO</w:t>
      </w:r>
    </w:p>
    <w:p w14:paraId="4A0F30AF" w14:textId="77777777" w:rsidR="00AA11F8" w:rsidRDefault="00AA11F8" w:rsidP="00AA11F8">
      <w:pPr>
        <w:pStyle w:val="Paragrafoelenco"/>
        <w:ind w:left="178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drawing>
          <wp:inline distT="0" distB="0" distL="0" distR="0" wp14:anchorId="271FE302" wp14:editId="0D547A34">
            <wp:extent cx="4705350" cy="17145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7327" w14:textId="67BBA58F" w:rsidR="00AA11F8" w:rsidRDefault="00AA11F8" w:rsidP="00AA11F8">
      <w:pPr>
        <w:pStyle w:val="Paragrafoelenco"/>
        <w:ind w:left="178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A fronte dei risultati ottenuti si è deciso, per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 nostr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o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sistema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, di utilizzare un classificatore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di tipo </w:t>
      </w:r>
      <w:r w:rsidRPr="009C244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random </w:t>
      </w:r>
      <w:proofErr w:type="spellStart"/>
      <w:r w:rsidRPr="009C244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forest</w:t>
      </w:r>
      <w:proofErr w:type="spellEnd"/>
      <w:r w:rsidR="009C244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con il quale,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nonostante non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si raggiungano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risultati ideali,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si avvicina a una soglia di accettabilità tal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e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da poter distinguere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piuttosto chiaramente le emozioni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6F0D873E" w14:textId="53D2B074" w:rsidR="00AA11F8" w:rsidRPr="00C8363A" w:rsidRDefault="009C2449" w:rsidP="00AA11F8">
      <w:pPr>
        <w:pStyle w:val="Paragrafoelenco"/>
        <w:ind w:left="1785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N.B: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il classificatore verrà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in seguito serializzato (come si most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rato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in seguito nel codice dell’agente) in modo da velocizzare la risposta dell’agente nella recezione dell’emozione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750A3AD3" w14:textId="77777777" w:rsidR="00AA11F8" w:rsidRDefault="00AA11F8" w:rsidP="00AA11F8">
      <w:pPr>
        <w:pStyle w:val="Paragrafoelenco"/>
        <w:numPr>
          <w:ilvl w:val="2"/>
          <w:numId w:val="9"/>
        </w:numPr>
        <w:outlineLvl w:val="2"/>
        <w:rPr>
          <w:rStyle w:val="Titolodellibro"/>
          <w:sz w:val="28"/>
          <w:szCs w:val="28"/>
        </w:rPr>
      </w:pPr>
      <w:bookmarkStart w:id="10" w:name="_Toc10707268"/>
      <w:bookmarkStart w:id="11" w:name="_Toc10722557"/>
      <w:r>
        <w:rPr>
          <w:rStyle w:val="Titolodellibro"/>
          <w:sz w:val="28"/>
          <w:szCs w:val="28"/>
        </w:rPr>
        <w:t>STUDIO SULLE FEATURE</w:t>
      </w:r>
      <w:bookmarkEnd w:id="10"/>
      <w:bookmarkEnd w:id="11"/>
    </w:p>
    <w:p w14:paraId="247FA0AC" w14:textId="4581A21B" w:rsidR="00AA11F8" w:rsidRDefault="00AA11F8" w:rsidP="00AA11F8">
      <w:pPr>
        <w:pStyle w:val="Paragrafoelenco"/>
        <w:ind w:left="2160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Nel nostro sistema, per poter addestrare i classificatori, 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sono state utilizzate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proofErr w:type="gram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4</w:t>
      </w:r>
      <w:proofErr w:type="gram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librerie: </w:t>
      </w:r>
      <w:proofErr w:type="spellStart"/>
      <w:r w:rsidRPr="009C244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pyAudioAnalysis</w:t>
      </w:r>
      <w:proofErr w:type="spellEnd"/>
      <w:r w:rsidRPr="009C244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, </w:t>
      </w:r>
      <w:proofErr w:type="spellStart"/>
      <w:r w:rsidRPr="009C244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Praat_feature</w:t>
      </w:r>
      <w:proofErr w:type="spellEnd"/>
      <w:r w:rsidRPr="009C244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, librosa, </w:t>
      </w:r>
      <w:proofErr w:type="spellStart"/>
      <w:r w:rsidRPr="009C244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python_speech_features</w:t>
      </w:r>
      <w:proofErr w:type="spell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4F43AF3D" w14:textId="1934CB30" w:rsidR="00AA11F8" w:rsidRDefault="00AA11F8" w:rsidP="00AA11F8">
      <w:pPr>
        <w:pStyle w:val="Paragrafoelenco"/>
        <w:ind w:left="2160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9C2449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  <w:u w:val="single"/>
        </w:rPr>
        <w:t>Librosa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estrae </w:t>
      </w:r>
      <w:proofErr w:type="gram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3</w:t>
      </w:r>
      <w:proofErr w:type="gram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feature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:</w:t>
      </w:r>
    </w:p>
    <w:p w14:paraId="72A69F4F" w14:textId="3381454C" w:rsidR="00AA11F8" w:rsidRDefault="00AA11F8" w:rsidP="00AA11F8">
      <w:pPr>
        <w:pStyle w:val="Paragrafoelenco"/>
        <w:numPr>
          <w:ilvl w:val="0"/>
          <w:numId w:val="17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Media MFCC: 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è la media di tutti i valori MFCC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(Mel Frequency </w:t>
      </w:r>
      <w:proofErr w:type="spellStart"/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Cepstral</w:t>
      </w:r>
      <w:proofErr w:type="spellEnd"/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proofErr w:type="spellStart"/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Coefficients</w:t>
      </w:r>
      <w:proofErr w:type="spellEnd"/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). L’insieme di questi coefficienti costituisce un MFC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(</w:t>
      </w:r>
      <w:proofErr w:type="spellStart"/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mel</w:t>
      </w:r>
      <w:proofErr w:type="spellEnd"/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-frequency </w:t>
      </w:r>
      <w:proofErr w:type="spellStart"/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cepstrum</w:t>
      </w:r>
      <w:proofErr w:type="spellEnd"/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): una rappresentazione a breve termine dello spettro d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ella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potenza di un suono;</w:t>
      </w:r>
    </w:p>
    <w:p w14:paraId="7D3A85F8" w14:textId="049B9FE7" w:rsidR="00AA11F8" w:rsidRDefault="00AA11F8" w:rsidP="00AA11F8">
      <w:pPr>
        <w:pStyle w:val="Paragrafoelenco"/>
        <w:numPr>
          <w:ilvl w:val="0"/>
          <w:numId w:val="17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Media ZCR:</w:t>
      </w:r>
      <w:r w:rsidR="009C2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è la media di tutti i valori ZCR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(Zero Crossing Rate). 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Lo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ZCR 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è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l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frequenz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del cambiamento del segno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(+ o -)</w:t>
      </w:r>
      <w:r w:rsidRPr="004D0449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lungo il segnale audio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;</w:t>
      </w:r>
    </w:p>
    <w:p w14:paraId="49326711" w14:textId="67C972F8" w:rsidR="00AA11F8" w:rsidRDefault="00AA11F8" w:rsidP="00AA11F8">
      <w:pPr>
        <w:pStyle w:val="Paragrafoelenco"/>
        <w:numPr>
          <w:ilvl w:val="0"/>
          <w:numId w:val="17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lastRenderedPageBreak/>
        <w:t xml:space="preserve">Media </w:t>
      </w:r>
      <w:proofErr w:type="spell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Rollof</w:t>
      </w:r>
      <w:proofErr w:type="spell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: </w:t>
      </w:r>
      <w:r w:rsidRPr="00B0675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è la media dei valori di </w:t>
      </w:r>
      <w:proofErr w:type="spellStart"/>
      <w:r w:rsidRPr="00B0675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Rollof</w:t>
      </w:r>
      <w:proofErr w:type="spellEnd"/>
      <w:r w:rsidRPr="00B0675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 Questi indicano la porzione di spettro contenente una percentuale alfa (85%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di default</w:t>
      </w:r>
      <w:r w:rsidRPr="00B0675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 dello spettro d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ella</w:t>
      </w:r>
      <w:r w:rsidRPr="00B0675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potenza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31A1CE60" w14:textId="77777777" w:rsidR="001A58BF" w:rsidRDefault="001A58BF" w:rsidP="001A58BF">
      <w:pPr>
        <w:ind w:left="2127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 w:rsidRPr="001A58BF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</w:t>
      </w:r>
      <w:r w:rsidR="00AA11F8" w:rsidRPr="001A58BF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yAudioAnalysis</w:t>
      </w:r>
      <w:proofErr w:type="spellEnd"/>
      <w:r w:rsidR="00AA11F8" w:rsidRPr="001A58BF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estrae l’</w:t>
      </w:r>
      <w:r w:rsidR="00AA11F8" w:rsidRPr="00B0675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entropia spettrale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che</w:t>
      </w:r>
      <w:r w:rsidR="00AA11F8" w:rsidRPr="00B0675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definisce la densità dello spettro della potenza (</w:t>
      </w:r>
      <w:r w:rsidR="00AA11F8" w:rsidRP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Power </w:t>
      </w:r>
      <w:proofErr w:type="spellStart"/>
      <w:r w:rsidR="00AA11F8" w:rsidRP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Spectral</w:t>
      </w:r>
      <w:proofErr w:type="spellEnd"/>
      <w:r w:rsidR="00AA11F8" w:rsidRP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proofErr w:type="spellStart"/>
      <w:r w:rsidR="00AA11F8" w:rsidRP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Density</w:t>
      </w:r>
      <w:proofErr w:type="spellEnd"/>
      <w:r w:rsidR="00AA11F8" w:rsidRP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AA11F8" w:rsidRPr="00B0675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(PSD)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AA11F8" w:rsidRPr="00B06757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dei dati, compone l’arousal e la valence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3EF1A8F0" w14:textId="75D7D177" w:rsidR="00AA11F8" w:rsidRDefault="001A58BF" w:rsidP="001A58BF">
      <w:pPr>
        <w:ind w:left="2127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</w:t>
      </w:r>
      <w:r w:rsidR="00AA11F8" w:rsidRPr="001A58BF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ython_speech_features</w:t>
      </w:r>
      <w:proofErr w:type="spellEnd"/>
      <w:r w:rsidR="00AA11F8" w:rsidRPr="001A58BF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="00AA11F8" w:rsidRPr="00E86AF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viene utilizzat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</w:t>
      </w:r>
      <w:r w:rsidR="00AA11F8" w:rsidRPr="00E86AF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per calc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olare la derivata sulla MFCC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per capire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le variazioni di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questa</w:t>
      </w:r>
      <w:r w:rsidR="00AA11F8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in funzione del tempo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57EAD73A" w14:textId="6A8667DA" w:rsidR="00AA11F8" w:rsidRDefault="00AA11F8" w:rsidP="00AA11F8">
      <w:pPr>
        <w:ind w:left="2127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 w:rsidRPr="001A58BF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Praat_feature</w:t>
      </w:r>
      <w:proofErr w:type="spellEnd"/>
      <w:r w:rsidRPr="001A58BF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 w:rsidRPr="00E86AF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estr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</w:t>
      </w:r>
      <w:r w:rsidRPr="00E86AF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e 41 feature 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“</w:t>
      </w:r>
      <w:r w:rsidRP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prosodiche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”</w:t>
      </w:r>
      <w:r w:rsidRPr="00E86AF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(correlat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 alle emozioni)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;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abbiamo scelto:</w:t>
      </w:r>
    </w:p>
    <w:p w14:paraId="674FB651" w14:textId="77777777" w:rsidR="00AA11F8" w:rsidRDefault="00AA11F8" w:rsidP="00AA11F8">
      <w:pPr>
        <w:pStyle w:val="Paragrafoelenco"/>
        <w:numPr>
          <w:ilvl w:val="0"/>
          <w:numId w:val="18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E86AF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Energia: energia meccanica (o cinematica) che, partendo dalla sorgente, viene irradiata sotto forma di onde;</w:t>
      </w:r>
    </w:p>
    <w:p w14:paraId="781230FE" w14:textId="77777777" w:rsidR="00AA11F8" w:rsidRDefault="00AA11F8" w:rsidP="00AA11F8">
      <w:pPr>
        <w:pStyle w:val="Paragrafoelenco"/>
        <w:numPr>
          <w:ilvl w:val="0"/>
          <w:numId w:val="18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E86AF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Pitch: l'altezza relativa (o la bassezza relativa) di un tono percepito dall'orecchio umano che dipende dal numero di vibrazioni al secondo prodotte dalle corde vocali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(in particolare pitch massimo, </w:t>
      </w:r>
      <w:proofErr w:type="spell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pitch_diff_max_mean</w:t>
      </w:r>
      <w:proofErr w:type="spell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e </w:t>
      </w:r>
      <w:proofErr w:type="spell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pitch_mean</w:t>
      </w:r>
      <w:proofErr w:type="spell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</w:t>
      </w:r>
      <w:r w:rsidRPr="00E86AF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;</w:t>
      </w:r>
    </w:p>
    <w:p w14:paraId="6CEE6BDE" w14:textId="02636618" w:rsidR="00AA11F8" w:rsidRDefault="00AA11F8" w:rsidP="00AA11F8">
      <w:pPr>
        <w:pStyle w:val="Paragrafoelenco"/>
        <w:numPr>
          <w:ilvl w:val="0"/>
          <w:numId w:val="18"/>
        </w:num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8904B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Intensità: è la qualità acustica e psicoacustica associata alla forza di un suono, determinata dalla pressione esercitata dall'onda sonora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(in particolare intensità minima, media e massima)</w:t>
      </w:r>
      <w:r w:rsidRPr="008904B6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11AD1D8F" w14:textId="43B83983" w:rsidR="00AA11F8" w:rsidRDefault="00AA11F8" w:rsidP="00AA11F8">
      <w:pPr>
        <w:ind w:left="2127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Di seguito 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verrà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mostra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ta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la matrice di correlazione calcolata con le emozioni </w:t>
      </w:r>
      <w:r w:rsidR="001A58BF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precedentemente dichiarate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, indicando, sull’ultima riga della matrice, la correlazione delle feature con le emozioni:</w:t>
      </w:r>
    </w:p>
    <w:p w14:paraId="3D0F1FED" w14:textId="77777777" w:rsidR="00A03CA8" w:rsidRDefault="00A03CA8" w:rsidP="00AA11F8">
      <w:p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62816951" w14:textId="77777777" w:rsidR="00A03CA8" w:rsidRDefault="00A03CA8" w:rsidP="00AA11F8">
      <w:p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13B396CD" w14:textId="77777777" w:rsidR="00A03CA8" w:rsidRDefault="00A03CA8" w:rsidP="00AA11F8">
      <w:p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0A42BAAA" w14:textId="77777777" w:rsidR="00A03CA8" w:rsidRDefault="00A03CA8" w:rsidP="00A03CA8">
      <w:p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L’agente che abbiamo creato è </w:t>
      </w:r>
      <w:r w:rsidRPr="00F15C06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ESpeechPy</w:t>
      </w:r>
      <w: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3953BECE" w14:textId="5237E9F1" w:rsidR="00AA11F8" w:rsidRPr="008904B6" w:rsidRDefault="00AA11F8" w:rsidP="00AA11F8">
      <w:p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1" allowOverlap="1" wp14:anchorId="7CE0D263" wp14:editId="57F41454">
            <wp:simplePos x="0" y="0"/>
            <wp:positionH relativeFrom="page">
              <wp:align>left</wp:align>
            </wp:positionH>
            <wp:positionV relativeFrom="paragraph">
              <wp:posOffset>-266</wp:posOffset>
            </wp:positionV>
            <wp:extent cx="7968615" cy="4684395"/>
            <wp:effectExtent l="0" t="0" r="0" b="1905"/>
            <wp:wrapTight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9885" cy="469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43151" w14:textId="38DA7920" w:rsidR="00A03CA8" w:rsidRDefault="00A03CA8" w:rsidP="00A03CA8">
      <w:pPr>
        <w:outlineLvl w:val="2"/>
        <w:rPr>
          <w:rStyle w:val="Titolodellibro"/>
          <w:sz w:val="28"/>
          <w:szCs w:val="28"/>
        </w:rPr>
      </w:pPr>
      <w:r>
        <w:rPr>
          <w:rStyle w:val="Titolodellibro"/>
          <w:sz w:val="28"/>
          <w:szCs w:val="28"/>
        </w:rPr>
        <w:t>Matrice di confusione</w:t>
      </w:r>
    </w:p>
    <w:p w14:paraId="648180B9" w14:textId="77777777" w:rsidR="00A03CA8" w:rsidRDefault="00A03CA8" w:rsidP="00A03CA8">
      <w:p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3928EB30" w14:textId="6A629F2D" w:rsidR="00A03CA8" w:rsidRDefault="00A03CA8" w:rsidP="00A03CA8">
      <w:p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Testando diversi modelli (da noi serializzati) di classificatori, siamo riusciti a creare </w:t>
      </w:r>
      <w:proofErr w:type="gram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2</w:t>
      </w:r>
      <w:proofErr w:type="gram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modelli che risultano essere migliori:</w:t>
      </w:r>
    </w:p>
    <w:p w14:paraId="009D9C7D" w14:textId="7F5DB161" w:rsidR="00A03CA8" w:rsidRDefault="00A03CA8" w:rsidP="00A03CA8">
      <w:pPr>
        <w:pStyle w:val="Paragrafoelenco"/>
        <w:numPr>
          <w:ilvl w:val="0"/>
          <w:numId w:val="23"/>
        </w:num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Modello3.pickle</w:t>
      </w:r>
    </w:p>
    <w:p w14:paraId="3AF08B9D" w14:textId="7082D1E3" w:rsidR="00A03CA8" w:rsidRDefault="00A03CA8" w:rsidP="00A03CA8">
      <w:pPr>
        <w:pStyle w:val="Paragrafoelenco"/>
        <w:numPr>
          <w:ilvl w:val="0"/>
          <w:numId w:val="23"/>
        </w:num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Modello5.pickle</w:t>
      </w:r>
    </w:p>
    <w:p w14:paraId="65BAED78" w14:textId="444BB61A" w:rsidR="00A03CA8" w:rsidRPr="00A03CA8" w:rsidRDefault="00A03CA8" w:rsidP="00A03CA8">
      <w:p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Questi sono stati addestrati esclusivamente su dataset “EMOVO” perché, integrando anche il nostro dataset, avremmo raggiunto una minore percentuale di accuratezza</w:t>
      </w:r>
      <w:r w:rsidR="00C673C1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: nella fase di test, abbiamo rilevato un riscontro </w:t>
      </w:r>
      <w:r w:rsidR="00C673C1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lastRenderedPageBreak/>
        <w:t>negativo nelle predizioni eseguite dal sistema.</w:t>
      </w:r>
      <w:r w:rsidR="006A0A9E"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drawing>
          <wp:inline distT="0" distB="0" distL="0" distR="0" wp14:anchorId="10E1A7C1" wp14:editId="10165872">
            <wp:extent cx="5335905" cy="2621915"/>
            <wp:effectExtent l="0" t="0" r="0" b="698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E945" w14:textId="0F4EC536" w:rsidR="00A03CA8" w:rsidRDefault="00C673C1" w:rsidP="00AA11F8">
      <w:pPr>
        <w:outlineLvl w:val="2"/>
        <w:rPr>
          <w:rStyle w:val="Titolodellibro"/>
        </w:rPr>
      </w:pPr>
      <w:r>
        <w:rPr>
          <w:rStyle w:val="Titolodellibro"/>
        </w:rPr>
        <w:t>Modello3.pickle</w:t>
      </w:r>
    </w:p>
    <w:p w14:paraId="5BF065AF" w14:textId="3079C5D7" w:rsidR="00C673C1" w:rsidRDefault="00C673C1" w:rsidP="00AA11F8">
      <w:pPr>
        <w:outlineLvl w:val="2"/>
        <w:rPr>
          <w:rStyle w:val="Titolodellibro"/>
        </w:rPr>
      </w:pPr>
    </w:p>
    <w:p w14:paraId="4AA785B9" w14:textId="25556396" w:rsidR="00C673C1" w:rsidRDefault="006A0A9E" w:rsidP="00AA11F8">
      <w:pPr>
        <w:outlineLvl w:val="2"/>
        <w:rPr>
          <w:rStyle w:val="Titolodellibro"/>
        </w:rPr>
      </w:pPr>
      <w:r>
        <w:rPr>
          <w:noProof/>
        </w:rPr>
        <w:drawing>
          <wp:inline distT="0" distB="0" distL="0" distR="0" wp14:anchorId="7E97558D" wp14:editId="02377A24">
            <wp:extent cx="5335905" cy="2621915"/>
            <wp:effectExtent l="0" t="0" r="0" b="698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7F2B" w14:textId="35BE7BD7" w:rsidR="00C673C1" w:rsidRDefault="00C673C1" w:rsidP="00C673C1">
      <w:pPr>
        <w:outlineLvl w:val="2"/>
        <w:rPr>
          <w:rStyle w:val="Titolodellibro"/>
        </w:rPr>
      </w:pPr>
      <w:r>
        <w:rPr>
          <w:rStyle w:val="Titolodellibro"/>
        </w:rPr>
        <w:t>Modello5.pickle</w:t>
      </w:r>
      <w:r w:rsidR="00776F4D">
        <w:rPr>
          <w:rStyle w:val="Titolodellibro"/>
        </w:rPr>
        <w:t xml:space="preserve"> (utilizza </w:t>
      </w:r>
      <w:r w:rsidR="00620A83">
        <w:rPr>
          <w:rStyle w:val="Titolodellibro"/>
        </w:rPr>
        <w:t xml:space="preserve">gli </w:t>
      </w:r>
      <w:proofErr w:type="spellStart"/>
      <w:r w:rsidR="00620A83">
        <w:rPr>
          <w:rStyle w:val="Titolodellibro"/>
        </w:rPr>
        <w:t>iperparametri</w:t>
      </w:r>
      <w:proofErr w:type="spellEnd"/>
      <w:r w:rsidR="00620A83">
        <w:rPr>
          <w:rStyle w:val="Titolodellibro"/>
        </w:rPr>
        <w:t xml:space="preserve"> </w:t>
      </w:r>
      <w:r w:rsidR="00776F4D">
        <w:rPr>
          <w:rStyle w:val="Titolodellibro"/>
        </w:rPr>
        <w:t>modificat</w:t>
      </w:r>
      <w:r w:rsidR="00620A83">
        <w:rPr>
          <w:rStyle w:val="Titolodellibro"/>
        </w:rPr>
        <w:t>i</w:t>
      </w:r>
      <w:r w:rsidR="00776F4D">
        <w:rPr>
          <w:rStyle w:val="Titolodellibro"/>
        </w:rPr>
        <w:t>)</w:t>
      </w:r>
    </w:p>
    <w:p w14:paraId="07E11188" w14:textId="606A30F2" w:rsidR="007D489F" w:rsidRDefault="007D489F" w:rsidP="00C673C1">
      <w:pPr>
        <w:outlineLvl w:val="2"/>
        <w:rPr>
          <w:rStyle w:val="Titolodellibro"/>
        </w:rPr>
      </w:pPr>
    </w:p>
    <w:p w14:paraId="64E4AA00" w14:textId="60873938" w:rsidR="007D489F" w:rsidRDefault="007D489F" w:rsidP="00C673C1">
      <w:pPr>
        <w:outlineLvl w:val="2"/>
        <w:rPr>
          <w:rStyle w:val="Titolodellibro"/>
        </w:rPr>
      </w:pPr>
      <w:r>
        <w:rPr>
          <w:rStyle w:val="Titolodellibro"/>
          <w:noProof/>
        </w:rPr>
        <w:drawing>
          <wp:inline distT="0" distB="0" distL="0" distR="0" wp14:anchorId="6771DA60" wp14:editId="414A2CA9">
            <wp:extent cx="3067050" cy="622300"/>
            <wp:effectExtent l="0" t="0" r="0" b="635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D204" w14:textId="784883CD" w:rsidR="007D489F" w:rsidRDefault="007D489F" w:rsidP="007D489F">
      <w:pPr>
        <w:outlineLvl w:val="2"/>
        <w:rPr>
          <w:rStyle w:val="Titolodellibro"/>
        </w:rPr>
      </w:pPr>
      <w:r>
        <w:rPr>
          <w:rStyle w:val="Titolodellibro"/>
        </w:rPr>
        <w:t>Modello3.pickle</w:t>
      </w:r>
    </w:p>
    <w:p w14:paraId="10F53946" w14:textId="63421253" w:rsidR="007D489F" w:rsidRDefault="007D489F" w:rsidP="007D489F">
      <w:pPr>
        <w:outlineLvl w:val="2"/>
        <w:rPr>
          <w:rStyle w:val="Titolodellibro"/>
        </w:rPr>
      </w:pPr>
      <w:r>
        <w:rPr>
          <w:rStyle w:val="Titolodellibro"/>
          <w:noProof/>
        </w:rPr>
        <w:drawing>
          <wp:inline distT="0" distB="0" distL="0" distR="0" wp14:anchorId="71ED6A9B" wp14:editId="3376DC91">
            <wp:extent cx="3181350" cy="603250"/>
            <wp:effectExtent l="0" t="0" r="0" b="635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22C9" w14:textId="77777777" w:rsidR="007D489F" w:rsidRDefault="007D489F" w:rsidP="007D489F">
      <w:pPr>
        <w:outlineLvl w:val="2"/>
        <w:rPr>
          <w:rStyle w:val="Titolodellibro"/>
        </w:rPr>
      </w:pPr>
      <w:r>
        <w:rPr>
          <w:rStyle w:val="Titolodellibro"/>
        </w:rPr>
        <w:lastRenderedPageBreak/>
        <w:t>Modello5.pickle</w:t>
      </w:r>
    </w:p>
    <w:p w14:paraId="78C5E778" w14:textId="77777777" w:rsidR="007D489F" w:rsidRDefault="007D489F" w:rsidP="007D489F">
      <w:pPr>
        <w:outlineLvl w:val="2"/>
        <w:rPr>
          <w:rStyle w:val="Titolodellibro"/>
        </w:rPr>
      </w:pPr>
    </w:p>
    <w:p w14:paraId="5081F8A2" w14:textId="77777777" w:rsidR="00A03CA8" w:rsidRPr="00E86AF6" w:rsidRDefault="00A03CA8" w:rsidP="00AA11F8">
      <w:pPr>
        <w:outlineLvl w:val="2"/>
        <w:rPr>
          <w:rStyle w:val="Titolodellibro"/>
          <w:sz w:val="28"/>
          <w:szCs w:val="28"/>
        </w:rPr>
      </w:pPr>
    </w:p>
    <w:p w14:paraId="57CDEC45" w14:textId="238A12FE" w:rsidR="00B47B4B" w:rsidRDefault="00AA11F8" w:rsidP="00F15C06">
      <w:pPr>
        <w:pStyle w:val="Paragrafoelenco"/>
        <w:numPr>
          <w:ilvl w:val="1"/>
          <w:numId w:val="9"/>
        </w:numPr>
        <w:outlineLvl w:val="1"/>
        <w:rPr>
          <w:rStyle w:val="Titolodellibro"/>
          <w:sz w:val="28"/>
          <w:szCs w:val="28"/>
        </w:rPr>
      </w:pPr>
      <w:bookmarkStart w:id="12" w:name="_Toc10707269"/>
      <w:bookmarkStart w:id="13" w:name="_Toc10722558"/>
      <w:r w:rsidRPr="00245785">
        <w:rPr>
          <w:rStyle w:val="Titolodellibro"/>
          <w:sz w:val="28"/>
          <w:szCs w:val="28"/>
        </w:rPr>
        <w:t>AGENTE</w:t>
      </w:r>
      <w:bookmarkEnd w:id="12"/>
      <w:bookmarkEnd w:id="13"/>
    </w:p>
    <w:p w14:paraId="030753E6" w14:textId="3398FB9C" w:rsidR="00F15C06" w:rsidRDefault="00F15C06" w:rsidP="00862AFE">
      <w:p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L’agente che abbiamo creato è </w:t>
      </w:r>
      <w:r w:rsidRPr="00F15C06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ESpeechPy</w:t>
      </w:r>
      <w: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0EF952BC" w14:textId="0EC74B5C" w:rsidR="00F15C06" w:rsidRDefault="00F15C06" w:rsidP="00862AFE">
      <w:pPr>
        <w:rPr>
          <w:rStyle w:val="Titolodellibro"/>
          <w:sz w:val="28"/>
          <w:szCs w:val="28"/>
        </w:rPr>
      </w:pPr>
      <w:r w:rsidRPr="00F15C06">
        <w:rPr>
          <w:rStyle w:val="Titolodellibro"/>
          <w:noProof/>
          <w:sz w:val="28"/>
          <w:szCs w:val="28"/>
        </w:rPr>
        <w:drawing>
          <wp:inline distT="0" distB="0" distL="0" distR="0" wp14:anchorId="556AD11D" wp14:editId="582FCC71">
            <wp:extent cx="6007100" cy="1981164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0251" cy="19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34CE" w14:textId="29A49E54" w:rsidR="006614DE" w:rsidRDefault="006614DE" w:rsidP="00862AFE">
      <w:p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Le funzioni “</w:t>
      </w:r>
      <w:proofErr w:type="spell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on_</w:t>
      </w:r>
      <w:proofErr w:type="gram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start</w:t>
      </w:r>
      <w:proofErr w:type="spell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(</w:t>
      </w:r>
      <w:r w:rsidR="00E538A1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</w:t>
      </w:r>
      <w:proofErr w:type="gram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” e “</w:t>
      </w:r>
      <w:proofErr w:type="spell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run</w:t>
      </w:r>
      <w:proofErr w:type="spell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(</w:t>
      </w:r>
      <w:r w:rsidR="00E538A1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)” permett</w:t>
      </w:r>
      <w:r w:rsidR="00E538A1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ono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di avviare l’esecuzione dell’agente.</w:t>
      </w:r>
    </w:p>
    <w:p w14:paraId="0EA2BAB4" w14:textId="6F96644C" w:rsidR="00F15C06" w:rsidRDefault="00F15C06" w:rsidP="00862AFE">
      <w:pPr>
        <w:rPr>
          <w:rStyle w:val="Titolodellibro"/>
          <w:sz w:val="28"/>
          <w:szCs w:val="28"/>
        </w:rPr>
      </w:pPr>
    </w:p>
    <w:p w14:paraId="6E3BF8A8" w14:textId="47A16E0C" w:rsidR="00F15C06" w:rsidRDefault="00F15C06" w:rsidP="00862AFE">
      <w:pPr>
        <w:rPr>
          <w:rStyle w:val="Titolodellibro"/>
          <w:sz w:val="28"/>
          <w:szCs w:val="28"/>
        </w:rPr>
      </w:pPr>
      <w:r w:rsidRPr="00F15C06">
        <w:rPr>
          <w:rStyle w:val="Titolodellibro"/>
          <w:noProof/>
          <w:sz w:val="28"/>
          <w:szCs w:val="28"/>
        </w:rPr>
        <w:drawing>
          <wp:inline distT="0" distB="0" distL="0" distR="0" wp14:anchorId="4BA9B651" wp14:editId="3C290E08">
            <wp:extent cx="5337175" cy="171831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337A" w14:textId="3E1F24E1" w:rsidR="006614DE" w:rsidRDefault="006614DE" w:rsidP="00862AFE">
      <w:p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La funzione “</w:t>
      </w:r>
      <w:proofErr w:type="gramStart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setup(</w:t>
      </w:r>
      <w:r w:rsidR="00E538A1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)</w:t>
      </w:r>
      <w:proofErr w:type="gram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” permette di impostare il comportamento dell’agente</w:t>
      </w:r>
      <w:r w:rsidR="00E538A1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.</w:t>
      </w:r>
    </w:p>
    <w:p w14:paraId="170793A9" w14:textId="77777777" w:rsidR="006614DE" w:rsidRPr="00F15C06" w:rsidRDefault="006614DE" w:rsidP="00F15C06">
      <w:pPr>
        <w:outlineLvl w:val="1"/>
        <w:rPr>
          <w:rStyle w:val="Titolodellibro"/>
          <w:sz w:val="28"/>
          <w:szCs w:val="28"/>
        </w:rPr>
      </w:pPr>
    </w:p>
    <w:p w14:paraId="6C2466E6" w14:textId="2B5ABEC1" w:rsidR="00AA11F8" w:rsidRDefault="00AA11F8" w:rsidP="00AA11F8">
      <w:pPr>
        <w:pStyle w:val="Paragrafoelenco"/>
        <w:numPr>
          <w:ilvl w:val="1"/>
          <w:numId w:val="9"/>
        </w:numPr>
        <w:outlineLvl w:val="1"/>
        <w:rPr>
          <w:rStyle w:val="Titolodellibro"/>
          <w:sz w:val="28"/>
          <w:szCs w:val="28"/>
        </w:rPr>
      </w:pPr>
      <w:bookmarkStart w:id="14" w:name="_Toc10707270"/>
      <w:bookmarkStart w:id="15" w:name="_Toc10722559"/>
      <w:r w:rsidRPr="00245785">
        <w:rPr>
          <w:rStyle w:val="Titolodellibro"/>
          <w:sz w:val="28"/>
          <w:szCs w:val="28"/>
        </w:rPr>
        <w:t>MODULI UTILITY</w:t>
      </w:r>
      <w:bookmarkEnd w:id="14"/>
      <w:bookmarkEnd w:id="15"/>
      <w:r>
        <w:rPr>
          <w:rStyle w:val="Titolodellibro"/>
          <w:sz w:val="28"/>
          <w:szCs w:val="28"/>
        </w:rPr>
        <w:t xml:space="preserve"> </w:t>
      </w:r>
    </w:p>
    <w:p w14:paraId="24699BB8" w14:textId="77777777" w:rsidR="00E538A1" w:rsidRDefault="00E538A1" w:rsidP="00E538A1">
      <w:pPr>
        <w:pStyle w:val="Paragrafoelenco"/>
        <w:outlineLvl w:val="1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1E47346E" w14:textId="77777777" w:rsidR="00110231" w:rsidRDefault="00E538A1" w:rsidP="00862AFE">
      <w:pPr>
        <w:pStyle w:val="Paragrafoelenco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In questa sezione, mostriamo il funzionamento (riportando il codice sorgente) </w:t>
      </w:r>
      <w:r w:rsidR="00110231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delle seguenti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funzion</w:t>
      </w:r>
      <w:r w:rsidR="00110231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i:</w:t>
      </w:r>
    </w:p>
    <w:p w14:paraId="6F730509" w14:textId="70482AAE" w:rsidR="00110231" w:rsidRPr="00110231" w:rsidRDefault="00E538A1" w:rsidP="00862AFE">
      <w:pPr>
        <w:pStyle w:val="Paragrafoelenco"/>
        <w:numPr>
          <w:ilvl w:val="1"/>
          <w:numId w:val="20"/>
        </w:num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proofErr w:type="gramStart"/>
      <w:r w:rsidRPr="00110231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microfono( )</w:t>
      </w:r>
      <w:proofErr w:type="gramEnd"/>
    </w:p>
    <w:p w14:paraId="1B9A3FD6" w14:textId="1DE52223" w:rsidR="00110231" w:rsidRPr="00110231" w:rsidRDefault="00110231" w:rsidP="00862AFE">
      <w:pPr>
        <w:pStyle w:val="Paragrafoelenco"/>
        <w:numPr>
          <w:ilvl w:val="1"/>
          <w:numId w:val="20"/>
        </w:num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proofErr w:type="spellStart"/>
      <w:r w:rsidRPr="00110231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make_</w:t>
      </w:r>
      <w:proofErr w:type="gramStart"/>
      <w:r w:rsidRPr="00110231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stereo</w:t>
      </w:r>
      <w:proofErr w:type="spellEnd"/>
      <w:r w:rsidRPr="00110231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( )</w:t>
      </w:r>
      <w:proofErr w:type="gramEnd"/>
    </w:p>
    <w:p w14:paraId="4BD690F9" w14:textId="02A7BA2A" w:rsidR="00E538A1" w:rsidRPr="00110231" w:rsidRDefault="00E538A1" w:rsidP="00862AFE">
      <w:pPr>
        <w:pStyle w:val="Paragrafoelenco"/>
        <w:numPr>
          <w:ilvl w:val="1"/>
          <w:numId w:val="20"/>
        </w:num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proofErr w:type="gramStart"/>
      <w:r w:rsidRPr="00110231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video( )</w:t>
      </w:r>
      <w:proofErr w:type="gramEnd"/>
    </w:p>
    <w:p w14:paraId="779D8019" w14:textId="77777777" w:rsidR="00110231" w:rsidRDefault="00110231" w:rsidP="00862AFE">
      <w:pPr>
        <w:pStyle w:val="Paragrafoelenco"/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</w:p>
    <w:p w14:paraId="1BE9EF57" w14:textId="2B0681B8" w:rsidR="00E538A1" w:rsidRDefault="00E538A1" w:rsidP="00862AFE">
      <w:p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r w:rsidRPr="00E538A1">
        <w:rPr>
          <w:rStyle w:val="Titolodellibro"/>
          <w:rFonts w:cstheme="minorBidi"/>
          <w:i/>
          <w:iCs/>
          <w:smallCaps w:val="0"/>
          <w:noProof/>
          <w:color w:val="414751" w:themeColor="text2" w:themeShade="BF"/>
          <w:spacing w:val="0"/>
          <w:sz w:val="24"/>
          <w:szCs w:val="24"/>
        </w:rPr>
        <w:drawing>
          <wp:inline distT="0" distB="0" distL="0" distR="0" wp14:anchorId="544E8B79" wp14:editId="1373D6AF">
            <wp:extent cx="6345581" cy="2369872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4447" cy="23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2E56" w14:textId="3C27D0D6" w:rsidR="00110231" w:rsidRDefault="00110231" w:rsidP="00862AFE">
      <w:pP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</w:pPr>
      <w:r w:rsidRPr="00110231">
        <w:rPr>
          <w:rStyle w:val="Titolodellibro"/>
          <w:rFonts w:cstheme="minorBidi"/>
          <w:i/>
          <w:iCs/>
          <w:smallCaps w:val="0"/>
          <w:noProof/>
          <w:color w:val="414751" w:themeColor="text2" w:themeShade="BF"/>
          <w:spacing w:val="0"/>
          <w:sz w:val="24"/>
          <w:szCs w:val="24"/>
        </w:rPr>
        <w:drawing>
          <wp:inline distT="0" distB="0" distL="0" distR="0" wp14:anchorId="1987B960" wp14:editId="0C51E0C0">
            <wp:extent cx="5337175" cy="2359025"/>
            <wp:effectExtent l="0" t="0" r="0" b="317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5518" w14:textId="1D8C6254" w:rsidR="0019345A" w:rsidRDefault="00110231" w:rsidP="00862AFE">
      <w:p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La funzione </w:t>
      </w:r>
      <w:r w:rsidR="0019345A" w:rsidRPr="0019345A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“</w:t>
      </w:r>
      <w:proofErr w:type="gramStart"/>
      <w:r w:rsidRPr="0019345A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microfono( )</w:t>
      </w:r>
      <w:proofErr w:type="gramEnd"/>
      <w:r w:rsidR="0019345A" w:rsidRPr="0019345A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”</w:t>
      </w:r>
      <w:r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 xml:space="preserve"> </w:t>
      </w: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consiste nel settare il sistema all’ascolto; un volta attivato il microfono, questo interromperà automaticamente l’acquisizione di audio quando non verranno più riprodotti suoni.</w:t>
      </w:r>
    </w:p>
    <w:p w14:paraId="5E83663A" w14:textId="7D1B8408" w:rsidR="00110231" w:rsidRPr="00110231" w:rsidRDefault="00110231" w:rsidP="00862AFE">
      <w:pP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La funzione di supporto </w:t>
      </w:r>
      <w:r w:rsidRPr="0019345A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“</w:t>
      </w:r>
      <w:proofErr w:type="spellStart"/>
      <w:r w:rsidRPr="0019345A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make_</w:t>
      </w:r>
      <w:proofErr w:type="gramStart"/>
      <w:r w:rsidRPr="0019345A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stereo</w:t>
      </w:r>
      <w:proofErr w:type="spellEnd"/>
      <w:r w:rsidR="0019345A" w:rsidRPr="0019345A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( )</w:t>
      </w:r>
      <w:proofErr w:type="gramEnd"/>
      <w:r w:rsidRPr="0019345A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”</w:t>
      </w:r>
      <w:r w:rsidR="0019345A"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 xml:space="preserve"> viene utilizzata esclusivamente per trasformare l’audio acquisito da “mono” a “stereo”.</w:t>
      </w:r>
    </w:p>
    <w:p w14:paraId="6E6EE1AA" w14:textId="33C3499C" w:rsidR="00E538A1" w:rsidRDefault="00E538A1" w:rsidP="00862AFE">
      <w:pPr>
        <w:pStyle w:val="Paragrafoelenco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 w:rsidRPr="00E538A1">
        <w:rPr>
          <w:rStyle w:val="Titolodellibro"/>
          <w:rFonts w:cstheme="minorBidi"/>
          <w:smallCaps w:val="0"/>
          <w:noProof/>
          <w:color w:val="414751" w:themeColor="text2" w:themeShade="BF"/>
          <w:spacing w:val="0"/>
          <w:sz w:val="24"/>
          <w:szCs w:val="24"/>
        </w:rPr>
        <w:lastRenderedPageBreak/>
        <w:drawing>
          <wp:inline distT="0" distB="0" distL="0" distR="0" wp14:anchorId="6C5BD739" wp14:editId="7F56FE94">
            <wp:extent cx="5337175" cy="308800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BF36" w14:textId="201356C8" w:rsidR="0019345A" w:rsidRDefault="0019345A" w:rsidP="00862AFE">
      <w:pPr>
        <w:pStyle w:val="Paragrafoelenco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20F4FA2B" w14:textId="55EC7AF1" w:rsidR="0019345A" w:rsidRDefault="0019345A" w:rsidP="00862AFE">
      <w:pPr>
        <w:pStyle w:val="Paragrafoelenco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La funzione “</w:t>
      </w:r>
      <w:proofErr w:type="gramStart"/>
      <w:r w:rsidRPr="0019345A">
        <w:rPr>
          <w:rStyle w:val="Titolodellibro"/>
          <w:rFonts w:cstheme="minorBidi"/>
          <w:i/>
          <w:iCs/>
          <w:smallCaps w:val="0"/>
          <w:color w:val="414751" w:themeColor="text2" w:themeShade="BF"/>
          <w:spacing w:val="0"/>
          <w:sz w:val="24"/>
          <w:szCs w:val="24"/>
        </w:rPr>
        <w:t>video( )</w:t>
      </w:r>
      <w:proofErr w:type="gramEnd"/>
      <w:r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  <w:t>” consente la semplice apertura di file video.</w:t>
      </w:r>
    </w:p>
    <w:p w14:paraId="2C6EDA8E" w14:textId="2014902E" w:rsidR="0019345A" w:rsidRDefault="0019345A" w:rsidP="00862AFE">
      <w:pPr>
        <w:pStyle w:val="Paragrafoelenco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4FEC0B2D" w14:textId="2D75AEB7" w:rsidR="0019345A" w:rsidRDefault="0019345A" w:rsidP="00862AFE">
      <w:pPr>
        <w:pStyle w:val="Paragrafoelenco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16BC7581" w14:textId="56F4933A" w:rsidR="0019345A" w:rsidRDefault="0019345A" w:rsidP="00862AFE">
      <w:pPr>
        <w:pStyle w:val="Paragrafoelenco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7FC10F34" w14:textId="77777777" w:rsidR="0019345A" w:rsidRPr="00E538A1" w:rsidRDefault="0019345A" w:rsidP="00862AFE">
      <w:pPr>
        <w:pStyle w:val="Paragrafoelenco"/>
        <w:rPr>
          <w:rStyle w:val="Titolodellibro"/>
          <w:rFonts w:cstheme="minorBidi"/>
          <w:smallCaps w:val="0"/>
          <w:color w:val="414751" w:themeColor="text2" w:themeShade="BF"/>
          <w:spacing w:val="0"/>
          <w:sz w:val="24"/>
          <w:szCs w:val="24"/>
        </w:rPr>
      </w:pPr>
    </w:p>
    <w:p w14:paraId="5354BB78" w14:textId="57D2750C" w:rsidR="00E538A1" w:rsidRPr="00E538A1" w:rsidRDefault="00E538A1" w:rsidP="00862AFE">
      <w:pPr>
        <w:ind w:left="709"/>
        <w:rPr>
          <w:rStyle w:val="Titolodellibro"/>
          <w:sz w:val="28"/>
          <w:szCs w:val="28"/>
        </w:rPr>
      </w:pPr>
    </w:p>
    <w:p w14:paraId="4C8E3537" w14:textId="045DE77F" w:rsidR="002F2B95" w:rsidRDefault="00AA11F8" w:rsidP="00862AFE">
      <w:pPr>
        <w:pStyle w:val="Paragrafoelenco"/>
        <w:numPr>
          <w:ilvl w:val="0"/>
          <w:numId w:val="9"/>
        </w:numPr>
        <w:outlineLvl w:val="0"/>
        <w:rPr>
          <w:rStyle w:val="Titolodellibro"/>
          <w:sz w:val="28"/>
          <w:szCs w:val="28"/>
        </w:rPr>
      </w:pPr>
      <w:bookmarkStart w:id="16" w:name="_Toc10707271"/>
      <w:bookmarkStart w:id="17" w:name="_Toc10722560"/>
      <w:r w:rsidRPr="00245785">
        <w:rPr>
          <w:rStyle w:val="Titolodellibro"/>
          <w:sz w:val="28"/>
          <w:szCs w:val="28"/>
        </w:rPr>
        <w:t>UNO SGUARDO AL SISTEMA</w:t>
      </w:r>
      <w:bookmarkEnd w:id="16"/>
      <w:bookmarkEnd w:id="17"/>
    </w:p>
    <w:p w14:paraId="2186A737" w14:textId="4780C440" w:rsidR="002F2B95" w:rsidRDefault="002F2B95" w:rsidP="00862AFE">
      <w:pPr>
        <w:rPr>
          <w:rStyle w:val="Titolodellibro"/>
          <w:sz w:val="28"/>
          <w:szCs w:val="28"/>
        </w:rPr>
      </w:pPr>
      <w:r w:rsidRPr="002F2B95">
        <w:rPr>
          <w:rStyle w:val="Titolodellibro"/>
          <w:noProof/>
          <w:sz w:val="28"/>
          <w:szCs w:val="28"/>
        </w:rPr>
        <w:drawing>
          <wp:inline distT="0" distB="0" distL="0" distR="0" wp14:anchorId="3F6A9500" wp14:editId="5D209F01">
            <wp:extent cx="5621644" cy="31623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3197" cy="31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B1C1" w14:textId="5560CCDC" w:rsidR="002F2B95" w:rsidRPr="002F2B95" w:rsidRDefault="002F2B95" w:rsidP="00862AFE">
      <w:pPr>
        <w:pStyle w:val="Paragrafoelenco"/>
        <w:numPr>
          <w:ilvl w:val="0"/>
          <w:numId w:val="21"/>
        </w:numPr>
        <w:rPr>
          <w:rStyle w:val="Titolodellibro"/>
          <w:sz w:val="28"/>
          <w:szCs w:val="28"/>
        </w:rPr>
      </w:pPr>
      <w:r>
        <w:rPr>
          <w:rStyle w:val="Titolodellibro"/>
          <w:sz w:val="24"/>
          <w:szCs w:val="24"/>
        </w:rPr>
        <w:t>Fase Di loading</w:t>
      </w:r>
    </w:p>
    <w:p w14:paraId="27668DF9" w14:textId="46EBECBC" w:rsidR="002F2B95" w:rsidRDefault="002F2B95" w:rsidP="00862AFE">
      <w:pPr>
        <w:rPr>
          <w:rStyle w:val="Titolodellibro"/>
          <w:sz w:val="28"/>
          <w:szCs w:val="28"/>
        </w:rPr>
      </w:pPr>
      <w:r w:rsidRPr="002F2B95">
        <w:rPr>
          <w:rStyle w:val="Titolodellibro"/>
          <w:noProof/>
          <w:sz w:val="28"/>
          <w:szCs w:val="28"/>
        </w:rPr>
        <w:lastRenderedPageBreak/>
        <w:drawing>
          <wp:inline distT="0" distB="0" distL="0" distR="0" wp14:anchorId="2530D40A" wp14:editId="2D81FB64">
            <wp:extent cx="5337175" cy="3002280"/>
            <wp:effectExtent l="0" t="0" r="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CBCD" w14:textId="2A32360D" w:rsidR="00331B0F" w:rsidRPr="00331B0F" w:rsidRDefault="00331B0F" w:rsidP="00862AFE">
      <w:pPr>
        <w:pStyle w:val="Paragrafoelenco"/>
        <w:numPr>
          <w:ilvl w:val="0"/>
          <w:numId w:val="21"/>
        </w:numPr>
        <w:rPr>
          <w:rStyle w:val="Titolodellibro"/>
          <w:sz w:val="28"/>
          <w:szCs w:val="28"/>
        </w:rPr>
      </w:pPr>
      <w:r>
        <w:rPr>
          <w:rStyle w:val="Titolodellibro"/>
          <w:sz w:val="24"/>
          <w:szCs w:val="24"/>
        </w:rPr>
        <w:t>Fase Di avvio DI “</w:t>
      </w:r>
      <w:r w:rsidRPr="00331B0F">
        <w:rPr>
          <w:rStyle w:val="Titolodellibro"/>
          <w:i/>
          <w:iCs/>
          <w:sz w:val="24"/>
          <w:szCs w:val="24"/>
        </w:rPr>
        <w:t>dragobot</w:t>
      </w:r>
      <w:r>
        <w:rPr>
          <w:rStyle w:val="Titolodellibro"/>
          <w:sz w:val="24"/>
          <w:szCs w:val="24"/>
        </w:rPr>
        <w:t>”</w:t>
      </w:r>
    </w:p>
    <w:p w14:paraId="3FCDF136" w14:textId="2461501E" w:rsidR="00343055" w:rsidRDefault="00343055" w:rsidP="00862AFE">
      <w:pPr>
        <w:pStyle w:val="Paragrafoelenco"/>
        <w:rPr>
          <w:rStyle w:val="Titolodellibro"/>
          <w:sz w:val="28"/>
          <w:szCs w:val="28"/>
        </w:rPr>
      </w:pPr>
    </w:p>
    <w:p w14:paraId="7FACD2C1" w14:textId="77777777" w:rsidR="002F2B95" w:rsidRPr="00245785" w:rsidRDefault="002F2B95" w:rsidP="00862AFE">
      <w:pPr>
        <w:pStyle w:val="Paragrafoelenco"/>
        <w:rPr>
          <w:rStyle w:val="Titolodellibro"/>
          <w:sz w:val="28"/>
          <w:szCs w:val="28"/>
        </w:rPr>
      </w:pPr>
    </w:p>
    <w:p w14:paraId="690E13FB" w14:textId="5319AA1F" w:rsidR="00AA11F8" w:rsidRDefault="00AA11F8" w:rsidP="00862AFE">
      <w:r>
        <w:t xml:space="preserve">   </w:t>
      </w:r>
      <w:r w:rsidR="002F2B95" w:rsidRPr="002F2B95">
        <w:rPr>
          <w:noProof/>
        </w:rPr>
        <w:drawing>
          <wp:inline distT="0" distB="0" distL="0" distR="0" wp14:anchorId="1AA04167" wp14:editId="121E4867">
            <wp:extent cx="5337175" cy="30022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3182" w14:textId="5AB3FBB2" w:rsidR="00862AFE" w:rsidRPr="00862AFE" w:rsidRDefault="00331B0F" w:rsidP="00862AFE">
      <w:pPr>
        <w:pStyle w:val="Paragrafoelenco"/>
        <w:numPr>
          <w:ilvl w:val="0"/>
          <w:numId w:val="21"/>
        </w:numPr>
        <w:rPr>
          <w:rStyle w:val="Titolodellibro"/>
          <w:sz w:val="28"/>
          <w:szCs w:val="28"/>
        </w:rPr>
      </w:pPr>
      <w:r w:rsidRPr="00331B0F">
        <w:rPr>
          <w:rStyle w:val="Titolodellibro"/>
          <w:sz w:val="24"/>
          <w:szCs w:val="24"/>
        </w:rPr>
        <w:t>Sistema in ascolto</w:t>
      </w:r>
    </w:p>
    <w:p w14:paraId="45CBB487" w14:textId="5827CFD6" w:rsidR="00862AFE" w:rsidRDefault="00862AFE" w:rsidP="00862AFE">
      <w:pPr>
        <w:rPr>
          <w:rStyle w:val="Titolodellibro"/>
          <w:sz w:val="28"/>
          <w:szCs w:val="28"/>
        </w:rPr>
      </w:pPr>
    </w:p>
    <w:p w14:paraId="2E3234E1" w14:textId="37F7B96F" w:rsidR="00862AFE" w:rsidRDefault="00862AFE" w:rsidP="00862AFE">
      <w:pPr>
        <w:rPr>
          <w:rStyle w:val="Titolodellibro"/>
          <w:sz w:val="28"/>
          <w:szCs w:val="28"/>
        </w:rPr>
      </w:pPr>
      <w:r w:rsidRPr="00862AFE">
        <w:rPr>
          <w:rStyle w:val="Titolodellibro"/>
          <w:noProof/>
          <w:sz w:val="28"/>
          <w:szCs w:val="28"/>
        </w:rPr>
        <w:lastRenderedPageBreak/>
        <w:drawing>
          <wp:inline distT="0" distB="0" distL="0" distR="0" wp14:anchorId="21577199" wp14:editId="655B756E">
            <wp:extent cx="5337175" cy="3002280"/>
            <wp:effectExtent l="0" t="0" r="0" b="762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2266" w14:textId="4C6826BC" w:rsidR="00AA11F8" w:rsidRPr="00862AFE" w:rsidRDefault="00862AFE" w:rsidP="00862AFE">
      <w:pPr>
        <w:pStyle w:val="Paragrafoelenco"/>
        <w:numPr>
          <w:ilvl w:val="0"/>
          <w:numId w:val="21"/>
        </w:numPr>
        <w:rPr>
          <w:rStyle w:val="Titolodellibro"/>
          <w:rFonts w:cstheme="minorBidi"/>
          <w:smallCaps w:val="0"/>
          <w:color w:val="414751" w:themeColor="text2" w:themeShade="BF"/>
          <w:spacing w:val="0"/>
        </w:rPr>
      </w:pPr>
      <w:r w:rsidRPr="00862AFE">
        <w:rPr>
          <w:rStyle w:val="Titolodellibro"/>
          <w:sz w:val="26"/>
          <w:szCs w:val="26"/>
        </w:rPr>
        <w:t>fase di reazione all’emozione</w:t>
      </w:r>
    </w:p>
    <w:p w14:paraId="06B704B0" w14:textId="77777777" w:rsidR="00AA11F8" w:rsidRPr="000C6CEF" w:rsidRDefault="00AA11F8" w:rsidP="00AA11F8"/>
    <w:p w14:paraId="6AD82D99" w14:textId="77777777" w:rsidR="00AF6F72" w:rsidRDefault="00AF6F72" w:rsidP="00AF6F72"/>
    <w:p w14:paraId="025A4391" w14:textId="77777777" w:rsidR="00AF6F72" w:rsidRDefault="00AF6F72" w:rsidP="00AF6F72"/>
    <w:p w14:paraId="5BDEC440" w14:textId="77777777" w:rsidR="00AF6F72" w:rsidRDefault="00AF6F72" w:rsidP="00AF6F72"/>
    <w:p w14:paraId="0C1BBC66" w14:textId="77777777" w:rsidR="00AF6F72" w:rsidRDefault="00AF6F72" w:rsidP="00AF6F72"/>
    <w:p w14:paraId="1F1743D0" w14:textId="77777777" w:rsidR="000C6CEF" w:rsidRPr="000C6CEF" w:rsidRDefault="000C6CEF" w:rsidP="000C6CEF">
      <w:pPr>
        <w:pStyle w:val="Paragrafoelenco"/>
      </w:pPr>
    </w:p>
    <w:p w14:paraId="5A914339" w14:textId="77777777" w:rsidR="000C6CEF" w:rsidRPr="000C6CEF" w:rsidRDefault="000C6CEF" w:rsidP="000C6CEF">
      <w:pPr>
        <w:pStyle w:val="Paragrafoelenco"/>
        <w:rPr>
          <w:b/>
          <w:bCs/>
        </w:rPr>
      </w:pPr>
    </w:p>
    <w:p w14:paraId="11CCD88C" w14:textId="77777777" w:rsidR="000C6CEF" w:rsidRDefault="000C6CEF" w:rsidP="000C6CEF"/>
    <w:p w14:paraId="7A9C297B" w14:textId="77777777" w:rsidR="000C6CEF" w:rsidRPr="000C6CEF" w:rsidRDefault="000C6CEF" w:rsidP="000C6CEF"/>
    <w:sectPr w:rsidR="000C6CEF" w:rsidRPr="000C6CEF">
      <w:headerReference w:type="default" r:id="rId35"/>
      <w:footerReference w:type="default" r:id="rId36"/>
      <w:pgSz w:w="11907" w:h="16839"/>
      <w:pgMar w:top="1418" w:right="1751" w:bottom="1418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63246" w14:textId="77777777" w:rsidR="00A36103" w:rsidRDefault="00A36103">
      <w:pPr>
        <w:spacing w:after="0" w:line="240" w:lineRule="auto"/>
      </w:pPr>
      <w:r>
        <w:separator/>
      </w:r>
    </w:p>
  </w:endnote>
  <w:endnote w:type="continuationSeparator" w:id="0">
    <w:p w14:paraId="4DCF07C0" w14:textId="77777777" w:rsidR="00A36103" w:rsidRDefault="00A36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5519136"/>
      <w:docPartObj>
        <w:docPartGallery w:val="Page Numbers (Bottom of Page)"/>
        <w:docPartUnique/>
      </w:docPartObj>
    </w:sdtPr>
    <w:sdtEndPr/>
    <w:sdtContent>
      <w:p w14:paraId="039D5BDC" w14:textId="77777777" w:rsidR="00862AFE" w:rsidRDefault="00862AFE">
        <w:pPr>
          <w:pStyle w:val="Pidipa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D9B155" w14:textId="77777777" w:rsidR="00862AFE" w:rsidRDefault="00862AF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1F90C5" w14:textId="77777777" w:rsidR="00A36103" w:rsidRDefault="00A36103">
      <w:pPr>
        <w:spacing w:after="0" w:line="240" w:lineRule="auto"/>
      </w:pPr>
      <w:r>
        <w:separator/>
      </w:r>
    </w:p>
  </w:footnote>
  <w:footnote w:type="continuationSeparator" w:id="0">
    <w:p w14:paraId="4BCD8754" w14:textId="77777777" w:rsidR="00A36103" w:rsidRDefault="00A361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00257" w14:textId="5CD9FDA6" w:rsidR="00862AFE" w:rsidRDefault="00862AFE">
    <w:pPr>
      <w:pStyle w:val="Intestazione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9-06-07T00:00:00Z">
          <w:dateFormat w:val="d/M/yyyy"/>
          <w:lid w:val="it-IT"/>
          <w:storeMappedDataAs w:val="dateTime"/>
          <w:calendar w:val="gregorian"/>
        </w:date>
      </w:sdtPr>
      <w:sdtEndPr/>
      <w:sdtContent>
        <w:r>
          <w:t>7/6/2019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0DA70F" wp14:editId="7FCEBA52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295CD431" id="_x0000_t32" coordsize="21600,21600" o:spt="32" o:oned="t" path="m,l21600,21600e" filled="f">
              <v:path arrowok="t" fillok="f" o:connecttype="none"/>
              <o:lock v:ext="edit" shapetype="t"/>
            </v:shapetype>
            <v:shape id="Form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" strokecolor="#fe8637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21A9"/>
    <w:multiLevelType w:val="hybridMultilevel"/>
    <w:tmpl w:val="161EE6CC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606934"/>
    <w:multiLevelType w:val="hybridMultilevel"/>
    <w:tmpl w:val="6E44C4AE"/>
    <w:lvl w:ilvl="0" w:tplc="0410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" w15:restartNumberingAfterBreak="0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3" w15:restartNumberingAfterBreak="0">
    <w:nsid w:val="0FFA198B"/>
    <w:multiLevelType w:val="hybridMultilevel"/>
    <w:tmpl w:val="E5FA4244"/>
    <w:lvl w:ilvl="0" w:tplc="6010D38A">
      <w:start w:val="13"/>
      <w:numFmt w:val="bullet"/>
      <w:lvlText w:val="-"/>
      <w:lvlJc w:val="left"/>
      <w:pPr>
        <w:ind w:left="1800" w:hanging="360"/>
      </w:pPr>
      <w:rPr>
        <w:rFonts w:ascii="Century Schoolbook" w:eastAsiaTheme="minorHAnsi" w:hAnsi="Century Schoolbook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33E70ED"/>
    <w:multiLevelType w:val="hybridMultilevel"/>
    <w:tmpl w:val="E6DC4B54"/>
    <w:lvl w:ilvl="0" w:tplc="6010D38A">
      <w:start w:val="13"/>
      <w:numFmt w:val="bullet"/>
      <w:lvlText w:val="-"/>
      <w:lvlJc w:val="left"/>
      <w:pPr>
        <w:ind w:left="2520" w:hanging="360"/>
      </w:pPr>
      <w:rPr>
        <w:rFonts w:ascii="Century Schoolbook" w:eastAsiaTheme="minorHAnsi" w:hAnsi="Century Schoolbook" w:cstheme="minorBidi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4B002F"/>
    <w:multiLevelType w:val="hybridMultilevel"/>
    <w:tmpl w:val="6A000C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7" w15:restartNumberingAfterBreak="0">
    <w:nsid w:val="269146A0"/>
    <w:multiLevelType w:val="hybridMultilevel"/>
    <w:tmpl w:val="676E61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8858F8"/>
    <w:multiLevelType w:val="hybridMultilevel"/>
    <w:tmpl w:val="E68C2A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855CD3"/>
    <w:multiLevelType w:val="hybridMultilevel"/>
    <w:tmpl w:val="4432AB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573F7"/>
    <w:multiLevelType w:val="hybridMultilevel"/>
    <w:tmpl w:val="5770DB4A"/>
    <w:lvl w:ilvl="0" w:tplc="6010D38A">
      <w:start w:val="13"/>
      <w:numFmt w:val="bullet"/>
      <w:lvlText w:val="-"/>
      <w:lvlJc w:val="left"/>
      <w:pPr>
        <w:ind w:left="1800" w:hanging="360"/>
      </w:pPr>
      <w:rPr>
        <w:rFonts w:ascii="Century Schoolbook" w:eastAsiaTheme="minorHAnsi" w:hAnsi="Century Schoolbook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4C71E7"/>
    <w:multiLevelType w:val="hybridMultilevel"/>
    <w:tmpl w:val="DA9AFB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6B24BE"/>
    <w:multiLevelType w:val="hybridMultilevel"/>
    <w:tmpl w:val="25966E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81B51"/>
    <w:multiLevelType w:val="hybridMultilevel"/>
    <w:tmpl w:val="382AFB92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678112D"/>
    <w:multiLevelType w:val="hybridMultilevel"/>
    <w:tmpl w:val="7C624E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BC2166">
      <w:numFmt w:val="bullet"/>
      <w:lvlText w:val="-"/>
      <w:lvlJc w:val="left"/>
      <w:pPr>
        <w:ind w:left="1440" w:hanging="360"/>
      </w:pPr>
      <w:rPr>
        <w:rFonts w:ascii="Century Schoolbook" w:eastAsiaTheme="minorHAnsi" w:hAnsi="Century School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E03CE"/>
    <w:multiLevelType w:val="hybridMultilevel"/>
    <w:tmpl w:val="25966E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E00F63"/>
    <w:multiLevelType w:val="hybridMultilevel"/>
    <w:tmpl w:val="EE1C4D7C"/>
    <w:lvl w:ilvl="0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7A5A1E43"/>
    <w:multiLevelType w:val="hybridMultilevel"/>
    <w:tmpl w:val="6EDE9540"/>
    <w:lvl w:ilvl="0" w:tplc="6010D38A">
      <w:start w:val="13"/>
      <w:numFmt w:val="bullet"/>
      <w:lvlText w:val="-"/>
      <w:lvlJc w:val="left"/>
      <w:pPr>
        <w:ind w:left="2520" w:hanging="360"/>
      </w:pPr>
      <w:rPr>
        <w:rFonts w:ascii="Century Schoolbook" w:eastAsiaTheme="minorHAnsi" w:hAnsi="Century Schoolbook" w:cstheme="minorBidi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A945F8C"/>
    <w:multiLevelType w:val="hybridMultilevel"/>
    <w:tmpl w:val="EAF2C97E"/>
    <w:lvl w:ilvl="0" w:tplc="4FE205B2">
      <w:start w:val="1"/>
      <w:numFmt w:val="lowerLetter"/>
      <w:lvlText w:val="%1)"/>
      <w:lvlJc w:val="left"/>
      <w:pPr>
        <w:ind w:left="1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5" w:hanging="360"/>
      </w:pPr>
    </w:lvl>
    <w:lvl w:ilvl="2" w:tplc="0410001B" w:tentative="1">
      <w:start w:val="1"/>
      <w:numFmt w:val="lowerRoman"/>
      <w:lvlText w:val="%3."/>
      <w:lvlJc w:val="right"/>
      <w:pPr>
        <w:ind w:left="3225" w:hanging="180"/>
      </w:pPr>
    </w:lvl>
    <w:lvl w:ilvl="3" w:tplc="0410000F" w:tentative="1">
      <w:start w:val="1"/>
      <w:numFmt w:val="decimal"/>
      <w:lvlText w:val="%4."/>
      <w:lvlJc w:val="left"/>
      <w:pPr>
        <w:ind w:left="3945" w:hanging="360"/>
      </w:pPr>
    </w:lvl>
    <w:lvl w:ilvl="4" w:tplc="04100019" w:tentative="1">
      <w:start w:val="1"/>
      <w:numFmt w:val="lowerLetter"/>
      <w:lvlText w:val="%5."/>
      <w:lvlJc w:val="left"/>
      <w:pPr>
        <w:ind w:left="4665" w:hanging="360"/>
      </w:pPr>
    </w:lvl>
    <w:lvl w:ilvl="5" w:tplc="0410001B" w:tentative="1">
      <w:start w:val="1"/>
      <w:numFmt w:val="lowerRoman"/>
      <w:lvlText w:val="%6."/>
      <w:lvlJc w:val="right"/>
      <w:pPr>
        <w:ind w:left="5385" w:hanging="180"/>
      </w:pPr>
    </w:lvl>
    <w:lvl w:ilvl="6" w:tplc="0410000F" w:tentative="1">
      <w:start w:val="1"/>
      <w:numFmt w:val="decimal"/>
      <w:lvlText w:val="%7."/>
      <w:lvlJc w:val="left"/>
      <w:pPr>
        <w:ind w:left="6105" w:hanging="360"/>
      </w:pPr>
    </w:lvl>
    <w:lvl w:ilvl="7" w:tplc="04100019" w:tentative="1">
      <w:start w:val="1"/>
      <w:numFmt w:val="lowerLetter"/>
      <w:lvlText w:val="%8."/>
      <w:lvlJc w:val="left"/>
      <w:pPr>
        <w:ind w:left="6825" w:hanging="360"/>
      </w:pPr>
    </w:lvl>
    <w:lvl w:ilvl="8" w:tplc="0410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2"/>
  </w:num>
  <w:num w:numId="2">
    <w:abstractNumId w:val="6"/>
  </w:num>
  <w:num w:numId="3">
    <w:abstractNumId w:val="2"/>
  </w:num>
  <w:num w:numId="4">
    <w:abstractNumId w:val="6"/>
  </w:num>
  <w:num w:numId="5">
    <w:abstractNumId w:val="2"/>
  </w:num>
  <w:num w:numId="6">
    <w:abstractNumId w:val="6"/>
  </w:num>
  <w:num w:numId="7">
    <w:abstractNumId w:val="5"/>
  </w:num>
  <w:num w:numId="8">
    <w:abstractNumId w:val="11"/>
  </w:num>
  <w:num w:numId="9">
    <w:abstractNumId w:val="9"/>
  </w:num>
  <w:num w:numId="10">
    <w:abstractNumId w:val="0"/>
  </w:num>
  <w:num w:numId="11">
    <w:abstractNumId w:val="13"/>
  </w:num>
  <w:num w:numId="12">
    <w:abstractNumId w:val="7"/>
  </w:num>
  <w:num w:numId="13">
    <w:abstractNumId w:val="3"/>
  </w:num>
  <w:num w:numId="14">
    <w:abstractNumId w:val="14"/>
  </w:num>
  <w:num w:numId="15">
    <w:abstractNumId w:val="10"/>
  </w:num>
  <w:num w:numId="16">
    <w:abstractNumId w:val="18"/>
  </w:num>
  <w:num w:numId="17">
    <w:abstractNumId w:val="16"/>
  </w:num>
  <w:num w:numId="18">
    <w:abstractNumId w:val="1"/>
  </w:num>
  <w:num w:numId="19">
    <w:abstractNumId w:val="17"/>
  </w:num>
  <w:num w:numId="20">
    <w:abstractNumId w:val="4"/>
  </w:num>
  <w:num w:numId="21">
    <w:abstractNumId w:val="12"/>
  </w:num>
  <w:num w:numId="22">
    <w:abstractNumId w:val="1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09"/>
  <w:hyphenationZone w:val="2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2F0"/>
    <w:rsid w:val="00057053"/>
    <w:rsid w:val="00086F87"/>
    <w:rsid w:val="000B3FE4"/>
    <w:rsid w:val="000C6CEF"/>
    <w:rsid w:val="000C7F3F"/>
    <w:rsid w:val="000F689B"/>
    <w:rsid w:val="00110231"/>
    <w:rsid w:val="001340D0"/>
    <w:rsid w:val="00187F37"/>
    <w:rsid w:val="0019345A"/>
    <w:rsid w:val="001A58BF"/>
    <w:rsid w:val="001C2E3F"/>
    <w:rsid w:val="002310BF"/>
    <w:rsid w:val="00245785"/>
    <w:rsid w:val="002820B9"/>
    <w:rsid w:val="002A0BC6"/>
    <w:rsid w:val="002F2B95"/>
    <w:rsid w:val="00300865"/>
    <w:rsid w:val="00331B0F"/>
    <w:rsid w:val="00340D24"/>
    <w:rsid w:val="00343055"/>
    <w:rsid w:val="003527A4"/>
    <w:rsid w:val="003539C2"/>
    <w:rsid w:val="003A41C9"/>
    <w:rsid w:val="004231D0"/>
    <w:rsid w:val="00454F5C"/>
    <w:rsid w:val="00581990"/>
    <w:rsid w:val="00585B1D"/>
    <w:rsid w:val="00593630"/>
    <w:rsid w:val="005B10B6"/>
    <w:rsid w:val="005B5BC9"/>
    <w:rsid w:val="00620A83"/>
    <w:rsid w:val="00635ACD"/>
    <w:rsid w:val="006614DE"/>
    <w:rsid w:val="006951E6"/>
    <w:rsid w:val="006A0A9E"/>
    <w:rsid w:val="00776F4D"/>
    <w:rsid w:val="007A13F2"/>
    <w:rsid w:val="007D489F"/>
    <w:rsid w:val="007D585C"/>
    <w:rsid w:val="007F22F0"/>
    <w:rsid w:val="00862AFE"/>
    <w:rsid w:val="0086342D"/>
    <w:rsid w:val="0087790B"/>
    <w:rsid w:val="008909B9"/>
    <w:rsid w:val="008B2422"/>
    <w:rsid w:val="008F1C78"/>
    <w:rsid w:val="0098583C"/>
    <w:rsid w:val="0099738D"/>
    <w:rsid w:val="009C2449"/>
    <w:rsid w:val="00A03CA8"/>
    <w:rsid w:val="00A36103"/>
    <w:rsid w:val="00AA11F8"/>
    <w:rsid w:val="00AF0C6D"/>
    <w:rsid w:val="00AF6F72"/>
    <w:rsid w:val="00B16643"/>
    <w:rsid w:val="00B34126"/>
    <w:rsid w:val="00B43826"/>
    <w:rsid w:val="00B47B4B"/>
    <w:rsid w:val="00B73962"/>
    <w:rsid w:val="00B7733A"/>
    <w:rsid w:val="00B976EA"/>
    <w:rsid w:val="00BC34B9"/>
    <w:rsid w:val="00BF0C03"/>
    <w:rsid w:val="00C43EAC"/>
    <w:rsid w:val="00C673C1"/>
    <w:rsid w:val="00CC743E"/>
    <w:rsid w:val="00CE132A"/>
    <w:rsid w:val="00D06EFA"/>
    <w:rsid w:val="00D13330"/>
    <w:rsid w:val="00DB0752"/>
    <w:rsid w:val="00DD788D"/>
    <w:rsid w:val="00E22C97"/>
    <w:rsid w:val="00E322B5"/>
    <w:rsid w:val="00E4645D"/>
    <w:rsid w:val="00E538A1"/>
    <w:rsid w:val="00EC1F74"/>
    <w:rsid w:val="00ED0DFB"/>
    <w:rsid w:val="00EE29B5"/>
    <w:rsid w:val="00F06E93"/>
    <w:rsid w:val="00F15C06"/>
    <w:rsid w:val="00F669C8"/>
    <w:rsid w:val="00FC79DB"/>
    <w:rsid w:val="00FE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23C737"/>
  <w15:docId w15:val="{1A69563B-71F4-4C1F-A489-CAE24D48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909B9"/>
    <w:rPr>
      <w:color w:val="414751" w:themeColor="text2" w:themeShade="BF"/>
      <w:sz w:val="20"/>
      <w:szCs w:val="20"/>
    </w:rPr>
  </w:style>
  <w:style w:type="paragraph" w:styleId="Titolo1">
    <w:name w:val="heading 1"/>
    <w:basedOn w:val="Normale"/>
    <w:next w:val="Normale"/>
    <w:link w:val="Titolo1Carattere"/>
    <w:uiPriority w:val="9"/>
    <w:unhideWhenUsed/>
    <w:qFormat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pPr>
      <w:spacing w:after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pPr>
      <w:spacing w:after="0"/>
      <w:outlineLvl w:val="4"/>
    </w:pPr>
    <w:rPr>
      <w:i/>
      <w:color w:val="E65B01" w:themeColor="accent1" w:themeShade="BF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pPr>
      <w:spacing w:after="0"/>
      <w:outlineLvl w:val="5"/>
    </w:pPr>
    <w:rPr>
      <w:b/>
      <w:color w:val="E65B01" w:themeColor="accent1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pPr>
      <w:spacing w:after="0"/>
      <w:outlineLvl w:val="6"/>
    </w:pPr>
    <w:rPr>
      <w:b/>
      <w:i/>
      <w:color w:val="E65B01" w:themeColor="accent1" w:themeShade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pPr>
      <w:spacing w:after="0"/>
      <w:outlineLvl w:val="7"/>
    </w:pPr>
    <w:rPr>
      <w:b/>
      <w:color w:val="3667C3" w:themeColor="accent2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pPr>
      <w:spacing w:after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hAnsiTheme="majorHAnsi" w:cstheme="minorBidi"/>
      <w:smallCaps/>
      <w:color w:val="414751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hAnsiTheme="majorHAnsi" w:cstheme="minorBidi"/>
      <w:color w:val="414751" w:themeColor="text2" w:themeShade="BF"/>
      <w:sz w:val="28"/>
      <w:szCs w:val="28"/>
    </w:rPr>
  </w:style>
  <w:style w:type="paragraph" w:styleId="Titolo">
    <w:name w:val="Title"/>
    <w:basedOn w:val="Normale"/>
    <w:link w:val="TitoloCarattere"/>
    <w:uiPriority w:val="10"/>
    <w:qFormat/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hAnsiTheme="majorHAnsi" w:cstheme="minorBidi"/>
      <w:smallCaps/>
      <w:color w:val="FE8637" w:themeColor="accent1"/>
      <w:spacing w:val="10"/>
      <w:sz w:val="48"/>
      <w:szCs w:val="48"/>
    </w:rPr>
  </w:style>
  <w:style w:type="paragraph" w:styleId="Sottotitolo">
    <w:name w:val="Subtitle"/>
    <w:basedOn w:val="Normale"/>
    <w:link w:val="SottotitoloCarattere"/>
    <w:uiPriority w:val="11"/>
    <w:qFormat/>
    <w:rPr>
      <w:i/>
      <w:color w:val="575F6D" w:themeColor="text2"/>
      <w:spacing w:val="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rFonts w:cstheme="minorBidi"/>
      <w:i/>
      <w:color w:val="575F6D" w:themeColor="text2"/>
      <w:spacing w:val="5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color w:val="414751" w:themeColor="text2" w:themeShade="BF"/>
      <w:sz w:val="16"/>
      <w:szCs w:val="16"/>
    </w:rPr>
  </w:style>
  <w:style w:type="character" w:styleId="Titolodellibro">
    <w:name w:val="Book Title"/>
    <w:basedOn w:val="Carpredefinitoparagrafo"/>
    <w:uiPriority w:val="33"/>
    <w:qFormat/>
    <w:rPr>
      <w:rFonts w:cs="Times New Roman"/>
      <w:smallCaps/>
      <w:color w:val="000000"/>
      <w:spacing w:val="10"/>
    </w:rPr>
  </w:style>
  <w:style w:type="numbering" w:customStyle="1" w:styleId="Elencopuntato">
    <w:name w:val="Elenco puntato"/>
    <w:uiPriority w:val="99"/>
    <w:pPr>
      <w:numPr>
        <w:numId w:val="1"/>
      </w:numPr>
    </w:pPr>
  </w:style>
  <w:style w:type="paragraph" w:styleId="Didascalia">
    <w:name w:val="caption"/>
    <w:basedOn w:val="Normale"/>
    <w:next w:val="Normale"/>
    <w:uiPriority w:val="99"/>
    <w:unhideWhenUsed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Enfasicorsivo">
    <w:name w:val="Emphasis"/>
    <w:uiPriority w:val="20"/>
    <w:qFormat/>
    <w:rPr>
      <w:b/>
      <w:i/>
      <w:color w:val="2B2F36" w:themeColor="text2" w:themeShade="80"/>
      <w:spacing w:val="10"/>
      <w:sz w:val="18"/>
      <w:szCs w:val="18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cstheme="minorBidi"/>
      <w:color w:val="414751" w:themeColor="text2" w:themeShade="BF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rFonts w:cstheme="minorBidi"/>
      <w:color w:val="414751" w:themeColor="text2" w:themeShade="BF"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Pr>
      <w:rFonts w:asciiTheme="majorHAnsi" w:hAnsiTheme="majorHAnsi" w:cstheme="minorBidi"/>
      <w:color w:val="414751" w:themeColor="text2" w:themeShade="BF"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Pr>
      <w:rFonts w:asciiTheme="majorHAnsi" w:hAnsiTheme="majorHAnsi" w:cstheme="minorBidi"/>
      <w:color w:val="E65B0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Pr>
      <w:rFonts w:cstheme="minorBidi"/>
      <w:i/>
      <w:color w:val="E65B0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Pr>
      <w:rFonts w:cstheme="minorBidi"/>
      <w:b/>
      <w:color w:val="E65B01" w:themeColor="accent1" w:themeShade="BF"/>
      <w:sz w:val="20"/>
      <w:szCs w:val="2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Pr>
      <w:rFonts w:cstheme="minorBidi"/>
      <w:b/>
      <w:i/>
      <w:color w:val="E65B01" w:themeColor="accent1" w:themeShade="BF"/>
      <w:sz w:val="20"/>
      <w:szCs w:val="2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Pr>
      <w:rFonts w:cstheme="minorBidi"/>
      <w:b/>
      <w:color w:val="3667C3" w:themeColor="accent2" w:themeShade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Pr>
      <w:rFonts w:cstheme="minorBidi"/>
      <w:b/>
      <w:i/>
      <w:color w:val="3667C3" w:themeColor="accent2" w:themeShade="BF"/>
      <w:sz w:val="18"/>
      <w:szCs w:val="18"/>
    </w:rPr>
  </w:style>
  <w:style w:type="character" w:styleId="Enfasiintensa">
    <w:name w:val="Intense Emphasis"/>
    <w:basedOn w:val="Carpredefinitoparagrafo"/>
    <w:uiPriority w:val="21"/>
    <w:qFormat/>
    <w:rPr>
      <w:i/>
      <w:caps/>
      <w:color w:val="E65B01" w:themeColor="accent1" w:themeShade="BF"/>
      <w:spacing w:val="10"/>
      <w:sz w:val="18"/>
      <w:szCs w:val="18"/>
    </w:rPr>
  </w:style>
  <w:style w:type="paragraph" w:styleId="Citazione">
    <w:name w:val="Quote"/>
    <w:basedOn w:val="Normale"/>
    <w:link w:val="CitazioneCarattere"/>
    <w:uiPriority w:val="29"/>
    <w:qFormat/>
    <w:rPr>
      <w:i/>
    </w:rPr>
  </w:style>
  <w:style w:type="character" w:customStyle="1" w:styleId="CitazioneCarattere">
    <w:name w:val="Citazione Carattere"/>
    <w:basedOn w:val="Carpredefinitoparagrafo"/>
    <w:link w:val="Citazione"/>
    <w:uiPriority w:val="29"/>
    <w:rPr>
      <w:rFonts w:cstheme="minorBidi"/>
      <w:i/>
      <w:color w:val="414751" w:themeColor="text2" w:themeShade="BF"/>
      <w:sz w:val="20"/>
      <w:szCs w:val="20"/>
    </w:rPr>
  </w:style>
  <w:style w:type="paragraph" w:styleId="Citazioneintensa">
    <w:name w:val="Intense Quote"/>
    <w:basedOn w:val="Citazione"/>
    <w:link w:val="CitazioneintensaCarattere"/>
    <w:uiPriority w:val="30"/>
    <w:qFormat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Pr>
      <w:rFonts w:cstheme="minorBidi"/>
      <w:color w:val="E65B01" w:themeColor="accent1" w:themeShade="BF"/>
      <w:sz w:val="20"/>
      <w:szCs w:val="20"/>
    </w:rPr>
  </w:style>
  <w:style w:type="character" w:styleId="Riferimentointenso">
    <w:name w:val="Intense Reference"/>
    <w:basedOn w:val="Carpredefinitoparagrafo"/>
    <w:uiPriority w:val="32"/>
    <w:qFormat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Paragrafoelenco">
    <w:name w:val="List Paragraph"/>
    <w:basedOn w:val="Normale"/>
    <w:uiPriority w:val="36"/>
    <w:unhideWhenUsed/>
    <w:qFormat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pPr>
      <w:ind w:left="720"/>
      <w:contextualSpacing/>
    </w:pPr>
  </w:style>
  <w:style w:type="numbering" w:customStyle="1" w:styleId="Elenconumerato">
    <w:name w:val="Elenco numerato"/>
    <w:uiPriority w:val="99"/>
    <w:pPr>
      <w:numPr>
        <w:numId w:val="2"/>
      </w:numPr>
    </w:pPr>
  </w:style>
  <w:style w:type="character" w:styleId="Testosegnaposto">
    <w:name w:val="Placeholder Text"/>
    <w:basedOn w:val="Carpredefinitoparagrafo"/>
    <w:uiPriority w:val="99"/>
    <w:unhideWhenUsed/>
    <w:rPr>
      <w:color w:val="808080"/>
    </w:rPr>
  </w:style>
  <w:style w:type="character" w:styleId="Enfasigrassetto">
    <w:name w:val="Strong"/>
    <w:basedOn w:val="Carpredefinitoparagrafo"/>
    <w:uiPriority w:val="22"/>
    <w:qFormat/>
    <w:rPr>
      <w:b/>
      <w:bCs/>
    </w:rPr>
  </w:style>
  <w:style w:type="character" w:styleId="Enfasidelicata">
    <w:name w:val="Subtle Emphasis"/>
    <w:basedOn w:val="Carpredefinitoparagrafo"/>
    <w:uiPriority w:val="19"/>
    <w:qFormat/>
    <w:rPr>
      <w:i/>
      <w:color w:val="E65B01" w:themeColor="accent1" w:themeShade="BF"/>
    </w:rPr>
  </w:style>
  <w:style w:type="character" w:styleId="Riferimentodelicato">
    <w:name w:val="Subtle Reference"/>
    <w:basedOn w:val="Carpredefinitoparagrafo"/>
    <w:uiPriority w:val="31"/>
    <w:qFormat/>
    <w:rPr>
      <w:rFonts w:cs="Times New Roman"/>
      <w:b/>
      <w:i/>
      <w:color w:val="3667C3" w:themeColor="accent2" w:themeShade="BF"/>
    </w:rPr>
  </w:style>
  <w:style w:type="table" w:styleId="Grigliatabella">
    <w:name w:val="Table Grid"/>
    <w:basedOn w:val="Tabellanormale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llegamentoipertestuale">
    <w:name w:val="Hyperlink"/>
    <w:basedOn w:val="Carpredefinitoparagrafo"/>
    <w:uiPriority w:val="99"/>
    <w:unhideWhenUsed/>
    <w:rsid w:val="000C6CEF"/>
    <w:rPr>
      <w:color w:val="D2611C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0C6CEF"/>
    <w:pPr>
      <w:spacing w:after="100"/>
    </w:pPr>
    <w:rPr>
      <w:rFonts w:eastAsiaTheme="minorEastAsia"/>
      <w:color w:val="auto"/>
      <w:sz w:val="22"/>
      <w:szCs w:val="21"/>
      <w:lang w:eastAsia="ja-JP"/>
    </w:rPr>
  </w:style>
  <w:style w:type="paragraph" w:styleId="Sommario2">
    <w:name w:val="toc 2"/>
    <w:basedOn w:val="Normale"/>
    <w:next w:val="Normale"/>
    <w:autoRedefine/>
    <w:uiPriority w:val="39"/>
    <w:unhideWhenUsed/>
    <w:rsid w:val="000C6CEF"/>
    <w:pPr>
      <w:spacing w:after="100"/>
      <w:ind w:left="220"/>
    </w:pPr>
    <w:rPr>
      <w:rFonts w:eastAsiaTheme="minorEastAsia"/>
      <w:color w:val="auto"/>
      <w:sz w:val="22"/>
      <w:szCs w:val="21"/>
      <w:lang w:eastAsia="ja-JP"/>
    </w:rPr>
  </w:style>
  <w:style w:type="paragraph" w:styleId="Titolosommario">
    <w:name w:val="TOC Heading"/>
    <w:basedOn w:val="Titolo1"/>
    <w:next w:val="Normale"/>
    <w:uiPriority w:val="39"/>
    <w:unhideWhenUsed/>
    <w:qFormat/>
    <w:rsid w:val="000C6CEF"/>
    <w:pPr>
      <w:keepNext/>
      <w:keepLines/>
      <w:pBdr>
        <w:bottom w:val="single" w:sz="4" w:space="2" w:color="7598D9" w:themeColor="accent2"/>
      </w:pBdr>
      <w:spacing w:after="120" w:line="240" w:lineRule="auto"/>
      <w:outlineLvl w:val="9"/>
    </w:pPr>
    <w:rPr>
      <w:rFonts w:eastAsiaTheme="majorEastAsia" w:cstheme="majorBidi"/>
      <w:smallCaps w:val="0"/>
      <w:color w:val="262626" w:themeColor="text1" w:themeTint="D9"/>
      <w:spacing w:val="0"/>
      <w:sz w:val="40"/>
      <w:szCs w:val="40"/>
      <w:lang w:eastAsia="ja-JP"/>
    </w:rPr>
  </w:style>
  <w:style w:type="paragraph" w:styleId="Nessunaspaziatura">
    <w:name w:val="No Spacing"/>
    <w:uiPriority w:val="1"/>
    <w:qFormat/>
    <w:rsid w:val="00245785"/>
    <w:pPr>
      <w:spacing w:after="0" w:line="240" w:lineRule="auto"/>
    </w:pPr>
    <w:rPr>
      <w:color w:val="414751" w:themeColor="text2" w:themeShade="BF"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3A41C9"/>
    <w:pPr>
      <w:spacing w:after="100"/>
      <w:ind w:left="400"/>
    </w:pPr>
  </w:style>
  <w:style w:type="character" w:styleId="Menzionenonrisolta">
    <w:name w:val="Unresolved Mention"/>
    <w:basedOn w:val="Carpredefinitoparagrafo"/>
    <w:uiPriority w:val="99"/>
    <w:semiHidden/>
    <w:unhideWhenUsed/>
    <w:rsid w:val="0059363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93630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0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ieeexplore.ieee.org/document/8001129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go\AppData\Roaming\Microsoft\Templates\Report%20(tema%20Loggia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4CF79981AB7442597083BF9C2DAAF7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B2CC77B-DC76-43A2-BF87-650264230A9F}"/>
      </w:docPartPr>
      <w:docPartBody>
        <w:p w:rsidR="00BF2BBF" w:rsidRDefault="00A344B4">
          <w:pPr>
            <w:pStyle w:val="B4CF79981AB7442597083BF9C2DAAF78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</w:rPr>
            <w:t>[Digitare il titolo del documento]</w:t>
          </w:r>
        </w:p>
      </w:docPartBody>
    </w:docPart>
    <w:docPart>
      <w:docPartPr>
        <w:name w:val="4C3DE2B63C3E4AC0BE6D74DE787E177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73D2590-3173-4220-B00E-FC5EEDCCF839}"/>
      </w:docPartPr>
      <w:docPartBody>
        <w:p w:rsidR="00BF2BBF" w:rsidRDefault="00A344B4">
          <w:pPr>
            <w:pStyle w:val="4C3DE2B63C3E4AC0BE6D74DE787E1779"/>
          </w:pPr>
          <w:r>
            <w:rPr>
              <w:i/>
              <w:iCs/>
              <w:color w:val="833C0B" w:themeColor="accent2" w:themeShade="80"/>
              <w:sz w:val="28"/>
              <w:szCs w:val="28"/>
            </w:rPr>
            <w:t>[Digitare il sottotitolo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26E"/>
    <w:rsid w:val="001B4432"/>
    <w:rsid w:val="00216A09"/>
    <w:rsid w:val="00817D80"/>
    <w:rsid w:val="008242A2"/>
    <w:rsid w:val="0090026E"/>
    <w:rsid w:val="0097588B"/>
    <w:rsid w:val="009B390F"/>
    <w:rsid w:val="00A344B4"/>
    <w:rsid w:val="00BF2BBF"/>
    <w:rsid w:val="00F75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C5DF154F2148DD8BB1A65565D3BEAD">
    <w:name w:val="3AC5DF154F2148DD8BB1A65565D3BEAD"/>
  </w:style>
  <w:style w:type="paragraph" w:customStyle="1" w:styleId="D4C1C7509ADF4EFA8A96E8BBB48FE675">
    <w:name w:val="D4C1C7509ADF4EFA8A96E8BBB48FE675"/>
  </w:style>
  <w:style w:type="character" w:customStyle="1" w:styleId="Titolo1Carattere">
    <w:name w:val="Titolo 1 Carattere"/>
    <w:basedOn w:val="Carpredefinitoparagrafo"/>
    <w:link w:val="Titolo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paragraph" w:customStyle="1" w:styleId="5C005C9097FC439A9E1EB49923731E3E">
    <w:name w:val="5C005C9097FC439A9E1EB49923731E3E"/>
  </w:style>
  <w:style w:type="paragraph" w:customStyle="1" w:styleId="B4CF79981AB7442597083BF9C2DAAF78">
    <w:name w:val="B4CF79981AB7442597083BF9C2DAAF78"/>
  </w:style>
  <w:style w:type="paragraph" w:customStyle="1" w:styleId="4C3DE2B63C3E4AC0BE6D74DE787E1779">
    <w:name w:val="4C3DE2B63C3E4AC0BE6D74DE787E1779"/>
  </w:style>
  <w:style w:type="paragraph" w:customStyle="1" w:styleId="FE5A53D534CA40A189CB97D7D83C2B8C">
    <w:name w:val="FE5A53D534CA40A189CB97D7D83C2B8C"/>
  </w:style>
  <w:style w:type="paragraph" w:customStyle="1" w:styleId="71DEBCE0A47342B0BD8AA74342C314F2">
    <w:name w:val="71DEBCE0A47342B0BD8AA74342C314F2"/>
    <w:rsid w:val="0090026E"/>
  </w:style>
  <w:style w:type="paragraph" w:customStyle="1" w:styleId="E2552176386C4E06A79546A44FAF6368">
    <w:name w:val="E2552176386C4E06A79546A44FAF6368"/>
    <w:rsid w:val="009002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2019-06-07T00:00:00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3306E5-CE10-4FF7-AD5E-BDF33B3A8C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15EEA3-2C41-45F8-A04C-9C1802B33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(tema Loggia).dotx</Template>
  <TotalTime>981</TotalTime>
  <Pages>1</Pages>
  <Words>1596</Words>
  <Characters>9102</Characters>
  <Application>Microsoft Office Word</Application>
  <DocSecurity>0</DocSecurity>
  <Lines>75</Lines>
  <Paragraphs>21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ESpeechPy</vt:lpstr>
      <vt:lpstr/>
    </vt:vector>
  </TitlesOfParts>
  <Company/>
  <LinksUpToDate>false</LinksUpToDate>
  <CharactersWithSpaces>10677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ESpeechPy</dc:title>
  <dc:subject>An audio emotion recognition system</dc:subject>
  <dc:creator>Pietro Sangermano</dc:creator>
  <cp:keywords/>
  <cp:lastModifiedBy>Claudio Pace</cp:lastModifiedBy>
  <cp:revision>20</cp:revision>
  <cp:lastPrinted>2019-06-07T07:44:00Z</cp:lastPrinted>
  <dcterms:created xsi:type="dcterms:W3CDTF">2019-06-05T07:15:00Z</dcterms:created>
  <dcterms:modified xsi:type="dcterms:W3CDTF">2019-06-07T07:44:00Z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